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31C7FCF8" w:rsidR="009F59A3" w:rsidRDefault="00617EE4" w:rsidP="00617EE4">
      <w:pPr>
        <w:pStyle w:val="ARTICLETITLE"/>
      </w:pPr>
      <w:bookmarkStart w:id="0" w:name="OLE_LINK54"/>
      <w:bookmarkStart w:id="1" w:name="OLE_LINK55"/>
      <w:r w:rsidRPr="00617EE4">
        <w:t xml:space="preserve">A Community </w:t>
      </w:r>
      <w:r w:rsidR="009B7A8A">
        <w:t>o</w:t>
      </w:r>
      <w:r w:rsidRPr="00617EE4">
        <w:t xml:space="preserve">f Practice Around Peer-review </w:t>
      </w:r>
      <w:r w:rsidR="00F07A5E">
        <w:t>f</w:t>
      </w:r>
      <w:r w:rsidRPr="00617EE4">
        <w:t>or Long-term Research Software Sustainability</w:t>
      </w:r>
    </w:p>
    <w:p w14:paraId="07B6F81C" w14:textId="713DF4CA" w:rsidR="00617EE4" w:rsidRDefault="002D531C" w:rsidP="00617EE4">
      <w:pPr>
        <w:pStyle w:val="AUTHOR"/>
        <w:framePr w:wrap="around" w:hAnchor="page" w:x="2258" w:y="564"/>
      </w:pPr>
      <w:bookmarkStart w:id="2" w:name="OLE_LINK5"/>
      <w:bookmarkStart w:id="3" w:name="OLE_LINK6"/>
      <w:bookmarkEnd w:id="0"/>
      <w:bookmarkEnd w:id="1"/>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4" w:name="OLE_LINK7"/>
      <w:bookmarkStart w:id="5"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6" w:name="OLE_LINK11"/>
      <w:bookmarkStart w:id="7" w:name="OLE_LINK12"/>
      <w:bookmarkEnd w:id="4"/>
      <w:bookmarkEnd w:id="5"/>
      <w:r>
        <w:t>Noam Ross</w:t>
      </w:r>
    </w:p>
    <w:p w14:paraId="751DB776" w14:textId="1A534BA2" w:rsidR="002D531C" w:rsidRDefault="0093555F" w:rsidP="00617EE4">
      <w:pPr>
        <w:pStyle w:val="AUTHORAFFILIATION"/>
        <w:framePr w:wrap="around" w:hAnchor="page" w:x="2258" w:y="564"/>
        <w:rPr>
          <w:lang w:val="en-GB"/>
        </w:rPr>
      </w:pPr>
      <w:proofErr w:type="spellStart"/>
      <w:r>
        <w:rPr>
          <w:lang w:val="en-GB"/>
        </w:rPr>
        <w:t>EcoHealth</w:t>
      </w:r>
      <w:proofErr w:type="spellEnd"/>
      <w:r w:rsidR="00AC059A">
        <w:rPr>
          <w:lang w:val="en-GB"/>
        </w:rPr>
        <w:t xml:space="preserve"> </w:t>
      </w:r>
      <w:r>
        <w:rPr>
          <w:lang w:val="en-GB"/>
        </w:rPr>
        <w:t>Alliance</w:t>
      </w:r>
      <w:r w:rsidR="00AC059A">
        <w:rPr>
          <w:lang w:val="en-GB"/>
        </w:rPr>
        <w:t xml:space="preserve"> / The rOpenSci Project</w:t>
      </w:r>
    </w:p>
    <w:bookmarkEnd w:id="6"/>
    <w:bookmarkEnd w:id="7"/>
    <w:p w14:paraId="56FBF4C2" w14:textId="0D079194" w:rsidR="002D531C" w:rsidRDefault="002D531C" w:rsidP="002D531C">
      <w:pPr>
        <w:pStyle w:val="AUTHOR"/>
        <w:framePr w:wrap="around" w:hAnchor="page" w:x="2258" w:y="564"/>
      </w:pPr>
      <w:r>
        <w:t>Maëlle Salmon</w:t>
      </w:r>
    </w:p>
    <w:p w14:paraId="29C030E3" w14:textId="77777777" w:rsidR="00E77A65" w:rsidRDefault="00E77A65" w:rsidP="002D531C">
      <w:pPr>
        <w:pStyle w:val="AUTHOR"/>
        <w:framePr w:wrap="around" w:hAnchor="page" w:x="2258" w:y="564"/>
        <w:rPr>
          <w:b w:val="0"/>
          <w:lang w:val="en-GB"/>
        </w:rPr>
      </w:pPr>
      <w:bookmarkStart w:id="8" w:name="OLE_LINK1"/>
      <w:bookmarkStart w:id="9" w:name="OLE_LINK2"/>
      <w:r w:rsidRPr="00E77A65">
        <w:rPr>
          <w:b w:val="0"/>
          <w:lang w:val="en-GB"/>
        </w:rPr>
        <w:t xml:space="preserve">The rOpenSci Project </w:t>
      </w:r>
    </w:p>
    <w:bookmarkEnd w:id="8"/>
    <w:bookmarkEnd w:id="9"/>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10" w:name="OLE_LINK15"/>
      <w:bookmarkStart w:id="11" w:name="OLE_LINK16"/>
      <w:bookmarkStart w:id="12" w:name="OLE_LINK18"/>
      <w:bookmarkStart w:id="13" w:name="OLE_LINK19"/>
      <w:r w:rsidRPr="00E77A65">
        <w:rPr>
          <w:lang w:val="en-GB"/>
        </w:rPr>
        <w:t xml:space="preserve">The rOpenSci Project </w:t>
      </w:r>
    </w:p>
    <w:bookmarkEnd w:id="2"/>
    <w:bookmarkEnd w:id="3"/>
    <w:bookmarkEnd w:id="10"/>
    <w:bookmarkEnd w:id="11"/>
    <w:bookmarkEnd w:id="12"/>
    <w:bookmarkEnd w:id="13"/>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88944B8"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4" w:name="OLE_LINK30"/>
      <w:bookmarkStart w:id="15" w:name="OLE_LINK31"/>
      <w:bookmarkStart w:id="16" w:name="OLE_LINK32"/>
      <w:bookmarkStart w:id="17" w:name="OLE_LINK52"/>
      <w:bookmarkStart w:id="18" w:name="OLE_LINK53"/>
      <w:bookmarkStart w:id="19" w:name="OLE_LINK56"/>
      <w:bookmarkStart w:id="20" w:name="OLE_LINK57"/>
      <w:bookmarkStart w:id="21" w:name="_GoBack"/>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153EBE">
        <w:rPr>
          <w:rFonts w:ascii="Alegreya" w:eastAsia="Alegreya" w:hAnsi="Alegreya" w:cs="Alegreya"/>
          <w:sz w:val="22"/>
          <w:szCs w:val="22"/>
        </w:rPr>
        <w:t xml:space="preserve">Laser Interferometer Gravitational-Wave Observatory (LIGO) </w:t>
      </w:r>
      <w:r w:rsidRPr="00153EBE">
        <w:rPr>
          <w:rFonts w:ascii="Alegreya" w:eastAsia="Alegreya" w:hAnsi="Alegreya" w:cs="Alegreya"/>
          <w:sz w:val="22"/>
          <w:szCs w:val="22"/>
        </w:rPr>
        <w:t>project</w:t>
      </w:r>
      <w:r w:rsidR="002049DB" w:rsidRPr="00153EBE">
        <w:rPr>
          <w:rFonts w:ascii="Alegreya" w:eastAsia="Alegreya" w:hAnsi="Alegreya" w:cs="Alegreya"/>
          <w:sz w:val="22"/>
          <w:szCs w:val="22"/>
        </w:rPr>
        <w:t xml:space="preserve"> recognized in the 2017 Nobel prize for Physics</w:t>
      </w:r>
      <w:r w:rsidRPr="00153EBE">
        <w:rPr>
          <w:rFonts w:ascii="Alegreya" w:eastAsia="Alegreya" w:hAnsi="Alegreya" w:cs="Alegreya"/>
          <w:sz w:val="22"/>
          <w:szCs w:val="22"/>
        </w:rPr>
        <w:t>.</w:t>
      </w:r>
      <w:r>
        <w:rPr>
          <w:rFonts w:ascii="Alegreya" w:eastAsia="Alegreya" w:hAnsi="Alegreya" w:cs="Alegreya"/>
          <w:sz w:val="22"/>
          <w:szCs w:val="22"/>
        </w:rPr>
        <w:t xml:space="preserve"> </w:t>
      </w:r>
      <w:bookmarkEnd w:id="14"/>
      <w:bookmarkEnd w:id="15"/>
      <w:bookmarkEnd w:id="16"/>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w:t>
      </w:r>
      <w:r w:rsidR="0049242B">
        <w:rPr>
          <w:rFonts w:ascii="Alegreya" w:eastAsia="Alegreya" w:hAnsi="Alegreya" w:cs="Alegreya"/>
          <w:sz w:val="22"/>
          <w:szCs w:val="22"/>
        </w:rPr>
        <w:t>P</w:t>
      </w:r>
      <w:r>
        <w:rPr>
          <w:rFonts w:ascii="Alegreya" w:eastAsia="Alegreya" w:hAnsi="Alegreya" w:cs="Alegreya"/>
          <w:sz w:val="22"/>
          <w:szCs w:val="22"/>
        </w:rPr>
        <w:t xml:space="preserve">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bookmarkEnd w:id="19"/>
    <w:bookmarkEnd w:id="20"/>
    <w:bookmarkEnd w:id="21"/>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2F3584C9" w:rsidR="00E77A65" w:rsidRPr="00153EBE" w:rsidRDefault="00E77A65" w:rsidP="00E77A65">
      <w:pPr>
        <w:spacing w:line="360" w:lineRule="auto"/>
        <w:rPr>
          <w:rFonts w:ascii="Alegreya" w:eastAsia="Alegreya" w:hAnsi="Alegreya" w:cs="Alegreya"/>
        </w:rPr>
      </w:pPr>
      <w:r>
        <w:rPr>
          <w:rFonts w:ascii="Alegreya" w:eastAsia="Alegreya" w:hAnsi="Alegreya" w:cs="Alegreya"/>
        </w:rPr>
        <w:t xml:space="preserve">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w:t>
      </w:r>
      <w:r w:rsidRPr="00153EBE">
        <w:rPr>
          <w:rFonts w:ascii="Alegreya" w:eastAsia="Alegreya" w:hAnsi="Alegreya" w:cs="Alegreya"/>
        </w:rPr>
        <w:t>indispensable for progress in most areas of science and engineering. By some estimates, the National Science Foundation has spent close to 10 billion dollars between 1996 and 2006 in support of research proposals that described a software development component (Madhavan et al</w:t>
      </w:r>
      <w:r w:rsidR="0049242B" w:rsidRPr="00153EBE">
        <w:rPr>
          <w:rFonts w:ascii="Alegreya" w:eastAsia="Alegreya" w:hAnsi="Alegreya" w:cs="Alegreya"/>
        </w:rPr>
        <w:t>,</w:t>
      </w:r>
      <w:r w:rsidRPr="00153EBE">
        <w:rPr>
          <w:rFonts w:ascii="Alegreya" w:eastAsia="Alegreya" w:hAnsi="Alegreya" w:cs="Alegreya"/>
        </w:rPr>
        <w:t xml:space="preserve"> 2011). </w:t>
      </w:r>
      <w:r w:rsidR="00FD2559" w:rsidRPr="00153EBE">
        <w:rPr>
          <w:rFonts w:ascii="Alegreya" w:eastAsia="Alegreya" w:hAnsi="Alegreya" w:cs="Alegreya"/>
        </w:rPr>
        <w:t xml:space="preserve">Despite its importance, a large proportion of academic software is developed in an ad hoc manner with little regard for the high standards </w:t>
      </w:r>
      <w:r w:rsidR="0007490E" w:rsidRPr="00153EBE">
        <w:rPr>
          <w:rFonts w:ascii="Alegreya" w:eastAsia="Alegreya" w:hAnsi="Alegreya" w:cs="Alegreya"/>
        </w:rPr>
        <w:t xml:space="preserve">that are </w:t>
      </w:r>
      <w:r w:rsidR="00FD2559" w:rsidRPr="00153EBE">
        <w:rPr>
          <w:rFonts w:ascii="Alegreya" w:eastAsia="Alegreya" w:hAnsi="Alegreya" w:cs="Alegreya"/>
        </w:rPr>
        <w:t>characteristic of other research activities. As a result, the research software ecosystem is fragile and the source of numerous problems that afflict modern computational science</w:t>
      </w:r>
      <w:r w:rsidRPr="00153EBE">
        <w:rPr>
          <w:rFonts w:ascii="Alegreya" w:eastAsia="Alegreya" w:hAnsi="Alegreya" w:cs="Alegreya"/>
        </w:rPr>
        <w:t>. Perhaps the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bookmarkStart w:id="22" w:name="OLE_LINK45"/>
      <w:bookmarkStart w:id="23" w:name="OLE_LINK46"/>
      <w:bookmarkStart w:id="24" w:name="OLE_LINK47"/>
      <w:r w:rsidR="00B92AA1" w:rsidRPr="00153EBE">
        <w:rPr>
          <w:rFonts w:ascii="Alegreya" w:eastAsia="Alegreya" w:hAnsi="Alegreya" w:cs="Alegreya"/>
        </w:rPr>
        <w:t xml:space="preserve">. </w:t>
      </w:r>
      <w:r w:rsidR="00D056B9" w:rsidRPr="00153EBE">
        <w:rPr>
          <w:rFonts w:ascii="Alegreya" w:eastAsia="Alegreya" w:hAnsi="Alegreya" w:cs="Alegreya"/>
        </w:rPr>
        <w:t xml:space="preserve">When research software is inaccessible, </w:t>
      </w:r>
      <w:r w:rsidR="009D1CC6" w:rsidRPr="00153EBE">
        <w:rPr>
          <w:rFonts w:ascii="Alegreya" w:eastAsia="Alegreya" w:hAnsi="Alegreya" w:cs="Alegreya"/>
        </w:rPr>
        <w:t>lacks</w:t>
      </w:r>
      <w:r w:rsidR="00D056B9" w:rsidRPr="00153EBE">
        <w:rPr>
          <w:rFonts w:ascii="Alegreya" w:eastAsia="Alegreya" w:hAnsi="Alegreya" w:cs="Alegreya"/>
        </w:rPr>
        <w:t xml:space="preserve"> adequate usage instructions,</w:t>
      </w:r>
      <w:r w:rsidR="009D1CC6" w:rsidRPr="00153EBE">
        <w:rPr>
          <w:rFonts w:ascii="Alegreya" w:eastAsia="Alegreya" w:hAnsi="Alegreya" w:cs="Alegreya"/>
        </w:rPr>
        <w:t xml:space="preserve"> is</w:t>
      </w:r>
      <w:r w:rsidR="00D056B9" w:rsidRPr="00153EBE">
        <w:rPr>
          <w:rFonts w:ascii="Alegreya" w:eastAsia="Alegreya" w:hAnsi="Alegreya" w:cs="Alegreya"/>
        </w:rPr>
        <w:t xml:space="preserve"> difficult to </w:t>
      </w:r>
      <w:r w:rsidR="003E5444" w:rsidRPr="00153EBE">
        <w:rPr>
          <w:rFonts w:ascii="Alegreya" w:eastAsia="Alegreya" w:hAnsi="Alegreya" w:cs="Alegreya"/>
        </w:rPr>
        <w:t xml:space="preserve">install, </w:t>
      </w:r>
      <w:r w:rsidR="00843E70" w:rsidRPr="00153EBE">
        <w:rPr>
          <w:rFonts w:ascii="Alegreya" w:eastAsia="Alegreya" w:hAnsi="Alegreya" w:cs="Alegreya"/>
        </w:rPr>
        <w:t>suffers from</w:t>
      </w:r>
      <w:r w:rsidR="004D5A40" w:rsidRPr="00153EBE">
        <w:rPr>
          <w:rFonts w:ascii="Alegreya" w:eastAsia="Alegreya" w:hAnsi="Alegreya" w:cs="Alegreya"/>
        </w:rPr>
        <w:t xml:space="preserve"> </w:t>
      </w:r>
      <w:r w:rsidR="00843E70" w:rsidRPr="00153EBE">
        <w:rPr>
          <w:rFonts w:ascii="Alegreya" w:eastAsia="Alegreya" w:hAnsi="Alegreya" w:cs="Alegreya"/>
        </w:rPr>
        <w:t>in</w:t>
      </w:r>
      <w:r w:rsidR="004D5A40" w:rsidRPr="00153EBE">
        <w:rPr>
          <w:rFonts w:ascii="Alegreya" w:eastAsia="Alegreya" w:hAnsi="Alegreya" w:cs="Alegreya"/>
        </w:rPr>
        <w:t>adequate</w:t>
      </w:r>
      <w:r w:rsidR="009D1CC6" w:rsidRPr="00153EBE">
        <w:rPr>
          <w:rFonts w:ascii="Alegreya" w:eastAsia="Alegreya" w:hAnsi="Alegreya" w:cs="Alegreya"/>
        </w:rPr>
        <w:t xml:space="preserve"> test</w:t>
      </w:r>
      <w:r w:rsidR="00843E70" w:rsidRPr="00153EBE">
        <w:rPr>
          <w:rFonts w:ascii="Alegreya" w:eastAsia="Alegreya" w:hAnsi="Alegreya" w:cs="Alegreya"/>
        </w:rPr>
        <w:t>ing</w:t>
      </w:r>
      <w:r w:rsidR="009D1CC6" w:rsidRPr="00153EBE">
        <w:rPr>
          <w:rFonts w:ascii="Alegreya" w:eastAsia="Alegreya" w:hAnsi="Alegreya" w:cs="Alegreya"/>
        </w:rPr>
        <w:t>, or is poorly maintained, it can impede efforts to reproduce results generated using such tools</w:t>
      </w:r>
      <w:r w:rsidR="005922F1" w:rsidRPr="00153EBE">
        <w:rPr>
          <w:rFonts w:ascii="Alegreya" w:eastAsia="Alegreya" w:hAnsi="Alegreya" w:cs="Alegreya"/>
        </w:rPr>
        <w:t>. Most often, reproducibility is made impossible when one or more of these issues cause the software to break unexpectedly.</w:t>
      </w:r>
      <w:bookmarkEnd w:id="22"/>
      <w:bookmarkEnd w:id="23"/>
      <w:bookmarkEnd w:id="24"/>
      <w:r w:rsidRPr="00153EBE">
        <w:rPr>
          <w:rFonts w:ascii="Alegreya" w:eastAsia="Alegreya" w:hAnsi="Alegreya" w:cs="Alegreya"/>
        </w:rPr>
        <w:br/>
      </w:r>
    </w:p>
    <w:p w14:paraId="72F8B3A8" w14:textId="4CC3F913" w:rsidR="00E77A65" w:rsidRPr="00153EBE" w:rsidRDefault="00E77A65" w:rsidP="00E77A65">
      <w:pPr>
        <w:spacing w:line="360" w:lineRule="auto"/>
        <w:rPr>
          <w:rFonts w:ascii="Alegreya" w:eastAsia="Alegreya" w:hAnsi="Alegreya" w:cs="Alegreya"/>
        </w:rPr>
      </w:pPr>
      <w:r w:rsidRPr="00153EBE">
        <w:rPr>
          <w:rFonts w:ascii="Alegreya" w:eastAsia="Alegreya" w:hAnsi="Alegreya" w:cs="Alegreya"/>
        </w:rPr>
        <w:t xml:space="preserve">In 2014 and 2015, Christian Collberg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w:t>
      </w:r>
      <w:r w:rsidR="007573E1" w:rsidRPr="00153EBE">
        <w:rPr>
          <w:rFonts w:ascii="Alegreya" w:eastAsia="Alegreya" w:hAnsi="Alegreya" w:cs="Alegreya"/>
        </w:rPr>
        <w:t xml:space="preserve">that </w:t>
      </w:r>
      <w:r w:rsidRPr="00153EBE">
        <w:rPr>
          <w:rFonts w:ascii="Alegreya" w:eastAsia="Alegreya" w:hAnsi="Alegreya" w:cs="Alegreya"/>
        </w:rPr>
        <w:t xml:space="preserve">could </w:t>
      </w:r>
      <w:proofErr w:type="gramStart"/>
      <w:r w:rsidRPr="00153EBE">
        <w:rPr>
          <w:rFonts w:ascii="Alegreya" w:eastAsia="Alegreya" w:hAnsi="Alegreya" w:cs="Alegreya"/>
        </w:rPr>
        <w:t>actually be</w:t>
      </w:r>
      <w:proofErr w:type="gramEnd"/>
      <w:r w:rsidRPr="00153EBE">
        <w:rPr>
          <w:rFonts w:ascii="Alegreya" w:eastAsia="Alegreya" w:hAnsi="Alegreya" w:cs="Alegreya"/>
        </w:rPr>
        <w:t xml:space="preserve"> downloaded and built with any reasonable effort. The study did not </w:t>
      </w:r>
      <w:r w:rsidR="007A4C9B" w:rsidRPr="00153EBE">
        <w:rPr>
          <w:rFonts w:ascii="Alegreya" w:eastAsia="Alegreya" w:hAnsi="Alegreya" w:cs="Alegreya"/>
        </w:rPr>
        <w:t>consider</w:t>
      </w:r>
      <w:r w:rsidRPr="00153EBE">
        <w:rPr>
          <w:rFonts w:ascii="Alegreya" w:eastAsia="Alegreya" w:hAnsi="Alegreya" w:cs="Alegreya"/>
        </w:rPr>
        <w:t xml:space="preserve"> whether that 20% of software functioned correctly or produced valid scientific results</w:t>
      </w:r>
      <w:r w:rsidR="00B92AA1" w:rsidRPr="00153EBE">
        <w:rPr>
          <w:rFonts w:ascii="Alegreya" w:eastAsia="Alegreya" w:hAnsi="Alegreya" w:cs="Alegreya"/>
        </w:rPr>
        <w:t xml:space="preserve">. </w:t>
      </w:r>
      <w:r w:rsidRPr="00153EBE">
        <w:rPr>
          <w:rFonts w:ascii="Alegreya" w:eastAsia="Alegreya" w:hAnsi="Alegreya" w:cs="Alegreya"/>
        </w:rPr>
        <w:t>In many ways such a result is not entirely surprising. Scientists spend decades in training to become experts in their chosen domains. Yet critical skills necessary to engineer software are rarely taught.</w:t>
      </w:r>
      <w:r w:rsidRPr="00153EBE">
        <w:rPr>
          <w:rFonts w:ascii="Alegreya" w:eastAsia="Alegreya" w:hAnsi="Alegreya" w:cs="Alegreya"/>
        </w:rPr>
        <w:br/>
      </w:r>
    </w:p>
    <w:p w14:paraId="4A1122C6" w14:textId="6113F2FC" w:rsidR="00E77A65" w:rsidRDefault="00E77A65" w:rsidP="00E77A65">
      <w:pPr>
        <w:spacing w:line="360" w:lineRule="auto"/>
        <w:rPr>
          <w:rFonts w:ascii="Alegreya" w:eastAsia="Alegreya" w:hAnsi="Alegreya" w:cs="Alegreya"/>
        </w:rPr>
      </w:pPr>
      <w:r w:rsidRPr="00153EBE">
        <w:rPr>
          <w:rFonts w:ascii="Alegreya" w:eastAsia="Alegreya" w:hAnsi="Alegreya" w:cs="Alegreya"/>
        </w:rPr>
        <w:t xml:space="preserve">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w:t>
      </w:r>
      <w:r w:rsidR="001874AD" w:rsidRPr="00153EBE">
        <w:rPr>
          <w:rFonts w:ascii="Alegreya" w:eastAsia="Alegreya" w:hAnsi="Alegreya" w:cs="Alegreya"/>
        </w:rPr>
        <w:t>The Carpentries</w:t>
      </w:r>
      <w:r w:rsidRPr="00153EBE">
        <w:rPr>
          <w:rFonts w:ascii="Alegreya" w:eastAsia="Alegreya" w:hAnsi="Alegreya" w:cs="Alegreya"/>
        </w:rPr>
        <w:t>. Such</w:t>
      </w:r>
      <w:r>
        <w:rPr>
          <w:rFonts w:ascii="Alegreya" w:eastAsia="Alegreya" w:hAnsi="Alegreya" w:cs="Alegreya"/>
        </w:rPr>
        <w:t xml:space="preserve"> widespread exposure has made the platform and vocabulary familiar to a large group of researchers, making it easier for new tools buil</w:t>
      </w:r>
      <w:r w:rsidR="00376236">
        <w:rPr>
          <w:rFonts w:ascii="Alegreya" w:eastAsia="Alegreya" w:hAnsi="Alegreya" w:cs="Alegreya"/>
        </w:rPr>
        <w:t>t</w:t>
      </w:r>
      <w:r>
        <w:rPr>
          <w:rFonts w:ascii="Alegreya" w:eastAsia="Alegreya" w:hAnsi="Alegreya" w:cs="Alegreya"/>
        </w:rPr>
        <w:t xml:space="preserve"> in this ecosystem to thrive. Yet the lack </w:t>
      </w:r>
      <w:r w:rsidR="00376236">
        <w:rPr>
          <w:rFonts w:ascii="Alegreya" w:eastAsia="Alegreya" w:hAnsi="Alegreya" w:cs="Alegreya"/>
        </w:rPr>
        <w:t>of</w:t>
      </w:r>
      <w:r>
        <w:rPr>
          <w:rFonts w:ascii="Alegreya" w:eastAsia="Alegreya" w:hAnsi="Alegreya" w:cs="Alegreya"/>
        </w:rPr>
        <w:t xml:space="preserve"> formal training and mentorship contributes to the growing problem of </w:t>
      </w:r>
      <w:r>
        <w:rPr>
          <w:rFonts w:ascii="Alegreya" w:eastAsia="Alegreya" w:hAnsi="Alegreya" w:cs="Alegreya"/>
        </w:rPr>
        <w:lastRenderedPageBreak/>
        <w:t>poorly engineered software that is fragile, difficult to use, and prone to bit rot.</w:t>
      </w:r>
      <w:r>
        <w:rPr>
          <w:rFonts w:ascii="Alegreya" w:eastAsia="Alegreya" w:hAnsi="Alegreya" w:cs="Alegreya"/>
        </w:rPr>
        <w:br/>
      </w:r>
    </w:p>
    <w:p w14:paraId="0E6FF1C1" w14:textId="5451A11B" w:rsidR="00E77A65" w:rsidRDefault="00E77A65" w:rsidP="00E77A65">
      <w:pPr>
        <w:spacing w:line="360" w:lineRule="auto"/>
        <w:rPr>
          <w:rFonts w:ascii="Alegreya" w:eastAsia="Alegreya" w:hAnsi="Alegreya" w:cs="Alegreya"/>
        </w:rPr>
      </w:pPr>
      <w:r>
        <w:rPr>
          <w:rFonts w:ascii="Alegreya" w:eastAsia="Alegreya" w:hAnsi="Alegreya" w:cs="Alegreya"/>
        </w:rPr>
        <w:t xml:space="preserve">In 2011, a subset of us noticed the need for well developed software that scientists routinely use. These range from simple utilities to produce figures, perform conversions, to more </w:t>
      </w:r>
      <w:r w:rsidR="0070633B">
        <w:rPr>
          <w:rFonts w:ascii="Alegreya" w:eastAsia="Alegreya" w:hAnsi="Alegreya" w:cs="Alegreya"/>
        </w:rPr>
        <w:t>elaborate</w:t>
      </w:r>
      <w:r>
        <w:rPr>
          <w:rFonts w:ascii="Alegreya" w:eastAsia="Alegreya" w:hAnsi="Alegreya" w:cs="Alegreya"/>
        </w:rPr>
        <w:t xml:space="preserve"> operations such as retrieving complex data from the web in a repeatable manner. This was the original motivation for the </w:t>
      </w:r>
      <w:r w:rsidRPr="001924E3">
        <w:rPr>
          <w:rFonts w:ascii="Alegreya" w:eastAsia="Alegreya" w:hAnsi="Alegreya" w:cs="Alegreya"/>
        </w:rPr>
        <w:t>creation of the rOpenSci project (https://ropensci.org). rOpenSci plays a critical role in the scientific software ecosystem, particularly in the R programming language. Our primary mission is to promote development and use of high-quality research software in the scientific community</w:t>
      </w:r>
      <w:bookmarkStart w:id="25" w:name="OLE_LINK14"/>
      <w:bookmarkStart w:id="26" w:name="OLE_LINK17"/>
      <w:r w:rsidRPr="001924E3">
        <w:rPr>
          <w:rFonts w:ascii="Alegreya" w:eastAsia="Alegreya" w:hAnsi="Alegreya" w:cs="Alegreya"/>
        </w:rPr>
        <w:t xml:space="preserve">. </w:t>
      </w:r>
      <w:bookmarkStart w:id="27" w:name="OLE_LINK20"/>
      <w:bookmarkStart w:id="28" w:name="OLE_LINK21"/>
      <w:bookmarkStart w:id="29" w:name="OLE_LINK9"/>
      <w:bookmarkStart w:id="30" w:name="OLE_LINK10"/>
      <w:bookmarkStart w:id="31" w:name="OLE_LINK13"/>
      <w:r w:rsidRPr="001924E3">
        <w:rPr>
          <w:rFonts w:ascii="Alegreya" w:eastAsia="Alegreya" w:hAnsi="Alegreya" w:cs="Alegreya"/>
        </w:rPr>
        <w:t>We enable this transformation in two major ways</w:t>
      </w:r>
      <w:r w:rsidR="00AA695C" w:rsidRPr="001924E3">
        <w:rPr>
          <w:rFonts w:ascii="Alegreya" w:eastAsia="Alegreya" w:hAnsi="Alegreya" w:cs="Alegreya"/>
        </w:rPr>
        <w:t>: In house software development and peer-review of community contributed software</w:t>
      </w:r>
      <w:bookmarkEnd w:id="27"/>
      <w:bookmarkEnd w:id="28"/>
      <w:r w:rsidRPr="001924E3">
        <w:rPr>
          <w:rFonts w:ascii="Alegreya" w:eastAsia="Alegreya" w:hAnsi="Alegreya" w:cs="Alegreya"/>
        </w:rPr>
        <w:t>.</w:t>
      </w:r>
      <w:r>
        <w:rPr>
          <w:rFonts w:ascii="Alegreya" w:eastAsia="Alegreya" w:hAnsi="Alegreya" w:cs="Alegreya"/>
        </w:rPr>
        <w:br/>
      </w:r>
      <w:bookmarkEnd w:id="25"/>
      <w:bookmarkEnd w:id="26"/>
      <w:bookmarkEnd w:id="29"/>
      <w:bookmarkEnd w:id="30"/>
      <w:bookmarkEnd w:id="31"/>
    </w:p>
    <w:p w14:paraId="779A3B32" w14:textId="0C408931"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w:t>
      </w:r>
      <w:proofErr w:type="gramStart"/>
      <w:r>
        <w:rPr>
          <w:rFonts w:ascii="Alegreya" w:eastAsia="Alegreya" w:hAnsi="Alegreya" w:cs="Alegreya"/>
        </w:rPr>
        <w:t>researchers</w:t>
      </w:r>
      <w:proofErr w:type="gramEnd"/>
      <w:r>
        <w:rPr>
          <w:rFonts w:ascii="Alegreya" w:eastAsia="Alegreya" w:hAnsi="Alegreya" w:cs="Alegreya"/>
        </w:rPr>
        <w:t xml:space="preserve">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w:t>
      </w:r>
      <w:proofErr w:type="spellStart"/>
      <w:r>
        <w:rPr>
          <w:rFonts w:ascii="Alegreya" w:eastAsia="Alegreya" w:hAnsi="Alegreya" w:cs="Alegreya"/>
        </w:rPr>
        <w:t>Jupyter</w:t>
      </w:r>
      <w:proofErr w:type="spellEnd"/>
      <w:r>
        <w:rPr>
          <w:rFonts w:ascii="Alegreya" w:eastAsia="Alegreya" w:hAnsi="Alegreya" w:cs="Alegreya"/>
        </w:rPr>
        <w:t xml:space="preserve"> and Num</w:t>
      </w:r>
      <w:r w:rsidR="00376236">
        <w:rPr>
          <w:rFonts w:ascii="Alegreya" w:eastAsia="Alegreya" w:hAnsi="Alegreya" w:cs="Alegreya"/>
        </w:rPr>
        <w:t>P</w:t>
      </w:r>
      <w:r>
        <w:rPr>
          <w:rFonts w:ascii="Alegreya" w:eastAsia="Alegreya" w:hAnsi="Alegreya" w:cs="Alegreya"/>
        </w:rPr>
        <w:t xml:space="preserve">y,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22DBD3CD" w:rsidR="00E77A65" w:rsidRDefault="00E77A65" w:rsidP="00E77A65">
      <w:pPr>
        <w:spacing w:line="360" w:lineRule="auto"/>
        <w:rPr>
          <w:rFonts w:ascii="Alegreya" w:eastAsia="Alegreya" w:hAnsi="Alegreya" w:cs="Alegreya"/>
        </w:rPr>
      </w:pPr>
      <w:r>
        <w:rPr>
          <w:rFonts w:ascii="Alegreya" w:eastAsia="Alegreya" w:hAnsi="Alegreya" w:cs="Alegreya"/>
        </w:rPr>
        <w:t>Perhaps rOpenSci’s biggest contribution to improving the state of research software is not just the development and maintenance of critical software tools in house, but in mentoring domain scientists in good software development practices and fostering a peer</w:t>
      </w:r>
      <w:r w:rsidR="00DE2165">
        <w:rPr>
          <w:rFonts w:ascii="Alegreya" w:eastAsia="Alegreya" w:hAnsi="Alegreya" w:cs="Alegreya"/>
        </w:rPr>
        <w:t>-</w:t>
      </w:r>
      <w:r>
        <w:rPr>
          <w:rFonts w:ascii="Alegreya" w:eastAsia="Alegreya" w:hAnsi="Alegreya" w:cs="Alegreya"/>
        </w:rPr>
        <w:t>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32" w:name="OLE_LINK22"/>
      <w:bookmarkStart w:id="33" w:name="OLE_LINK23"/>
      <w:r>
        <w:rPr>
          <w:rFonts w:eastAsia="Alegreya"/>
        </w:rPr>
        <w:t>Challenges with research software</w:t>
      </w:r>
      <w:bookmarkEnd w:id="32"/>
      <w:bookmarkEnd w:id="33"/>
      <w:r>
        <w:rPr>
          <w:rFonts w:eastAsia="Alegreya"/>
        </w:rPr>
        <w:br/>
      </w:r>
    </w:p>
    <w:p w14:paraId="070C5226" w14:textId="127D7402"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w:t>
      </w:r>
      <w:proofErr w:type="gramStart"/>
      <w:r>
        <w:rPr>
          <w:rFonts w:ascii="Alegreya" w:eastAsia="Alegreya" w:hAnsi="Alegreya" w:cs="Alegreya"/>
        </w:rPr>
        <w:t>in particular have</w:t>
      </w:r>
      <w:proofErr w:type="gramEnd"/>
      <w:r>
        <w:rPr>
          <w:rFonts w:ascii="Alegreya" w:eastAsia="Alegreya" w:hAnsi="Alegreya" w:cs="Alegreya"/>
        </w:rPr>
        <w:t xml:space="preserve"> fueled the meteoric rise in popularity of data science as a new field. As of this writing there are 147,000 packages in the Python package manager (PyPi),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w:t>
      </w:r>
      <w:r w:rsidR="00592A11">
        <w:rPr>
          <w:rFonts w:ascii="Alegreya" w:eastAsia="Alegreya" w:hAnsi="Alegreya" w:cs="Alegreya"/>
        </w:rPr>
        <w:t>n</w:t>
      </w:r>
      <w:r>
        <w:rPr>
          <w:rFonts w:ascii="Alegreya" w:eastAsia="Alegreya" w:hAnsi="Alegreya" w:cs="Alegreya"/>
        </w:rPr>
        <w:t xml:space="preserve"> </w:t>
      </w:r>
      <w:r w:rsidR="00592A11">
        <w:rPr>
          <w:rFonts w:ascii="Alegreya" w:eastAsia="Alegreya" w:hAnsi="Alegreya" w:cs="Alegreya"/>
        </w:rPr>
        <w:t xml:space="preserve">for </w:t>
      </w:r>
      <w:r>
        <w:rPr>
          <w:rFonts w:ascii="Alegreya" w:eastAsia="Alegreya" w:hAnsi="Alegreya" w:cs="Alegreya"/>
        </w:rPr>
        <w:t>programming, most packages are documentation poor (Geiger et al, 2018)</w:t>
      </w:r>
      <w:r w:rsidR="001303B3">
        <w:rPr>
          <w:rFonts w:ascii="Alegreya" w:eastAsia="Alegreya" w:hAnsi="Alegreya" w:cs="Alegreya"/>
        </w:rPr>
        <w:t>.</w:t>
      </w:r>
    </w:p>
    <w:p w14:paraId="7EB820E4" w14:textId="0E365671" w:rsidR="00E77A65" w:rsidRDefault="00E77A65" w:rsidP="00E77A65">
      <w:pPr>
        <w:spacing w:line="360" w:lineRule="auto"/>
        <w:rPr>
          <w:rFonts w:ascii="Alegreya" w:eastAsia="Alegreya" w:hAnsi="Alegreya" w:cs="Alegreya"/>
        </w:rPr>
      </w:pPr>
      <w:r>
        <w:rPr>
          <w:rFonts w:ascii="Alegreya" w:eastAsia="Alegreya" w:hAnsi="Alegreya" w:cs="Alegreya"/>
          <w:b/>
        </w:rPr>
        <w:lastRenderedPageBreak/>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(Kanewala, 2014).</w:t>
      </w:r>
    </w:p>
    <w:p w14:paraId="60A70D48" w14:textId="71D83356"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w:t>
      </w:r>
      <w:proofErr w:type="spellStart"/>
      <w:r>
        <w:rPr>
          <w:rFonts w:ascii="Alegreya" w:eastAsia="Alegreya" w:hAnsi="Alegreya" w:cs="Alegreya"/>
        </w:rPr>
        <w:t>Eghbal</w:t>
      </w:r>
      <w:proofErr w:type="spellEnd"/>
      <w:r>
        <w:rPr>
          <w:rFonts w:ascii="Alegreya" w:eastAsia="Alegreya" w:hAnsi="Alegreya" w:cs="Alegreya"/>
        </w:rPr>
        <w:t xml:space="preserve"> 2016). Most scientific software is developed by scientists who rarely possess software engineering skills. The most successful projects are the ones that turn one-person projects into thriving communities.</w:t>
      </w:r>
      <w:r w:rsidR="00FB4EB8">
        <w:rPr>
          <w:rFonts w:ascii="Alegreya" w:eastAsia="Alegreya" w:hAnsi="Alegreya" w:cs="Alegreya"/>
        </w:rPr>
        <w:br/>
      </w: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Nearly 30% of the papers surveyed in Collberg 2014 could not be located. Without permanent archiving of source code in persistent repositories such as Zenodo, one cannot ensure availability of software over time.</w:t>
      </w:r>
    </w:p>
    <w:p w14:paraId="63A0078F" w14:textId="4CC1D99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w:t>
      </w:r>
      <w:r w:rsidR="00B92AA1">
        <w:rPr>
          <w:rFonts w:ascii="Alegreya" w:eastAsia="Alegreya" w:hAnsi="Alegreya" w:cs="Alegreya"/>
        </w:rPr>
        <w:t xml:space="preserve">. </w:t>
      </w:r>
      <w:r>
        <w:rPr>
          <w:rFonts w:ascii="Alegreya" w:eastAsia="Alegreya" w:hAnsi="Alegreya" w:cs="Alegreya"/>
        </w:rPr>
        <w:t>There are also various other code smells (Fowler</w:t>
      </w:r>
      <w:r w:rsidR="0044583A">
        <w:rPr>
          <w:rFonts w:ascii="Alegreya" w:eastAsia="Alegreya" w:hAnsi="Alegreya" w:cs="Alegreya"/>
        </w:rPr>
        <w:t xml:space="preserve"> 2002</w:t>
      </w:r>
      <w:r>
        <w:rPr>
          <w:rFonts w:ascii="Alegreya" w:eastAsia="Alegreya" w:hAnsi="Alegreya" w:cs="Alegreya"/>
        </w:rPr>
        <w:t xml:space="preserve">) that indicate deeper problems with the software. These include lack of a clear README with installation instructions and basic examples, no contributed code of conduct or clear contribution guidelines, </w:t>
      </w:r>
      <w:bookmarkStart w:id="34" w:name="OLE_LINK50"/>
      <w:bookmarkStart w:id="35" w:name="OLE_LINK51"/>
      <w:r>
        <w:rPr>
          <w:rFonts w:ascii="Alegreya" w:eastAsia="Alegreya" w:hAnsi="Alegreya" w:cs="Alegreya"/>
        </w:rPr>
        <w:t>lack of continuous integration</w:t>
      </w:r>
      <w:r w:rsidR="004E60D6">
        <w:rPr>
          <w:rFonts w:ascii="Alegreya" w:eastAsia="Alegreya" w:hAnsi="Alegreya" w:cs="Alegreya"/>
        </w:rPr>
        <w:t xml:space="preserve"> (services that allow for the software to be tested any time a change is made to the code)</w:t>
      </w:r>
      <w:r>
        <w:rPr>
          <w:rFonts w:ascii="Alegreya" w:eastAsia="Alegreya" w:hAnsi="Alegreya" w:cs="Alegreya"/>
        </w:rPr>
        <w:t xml:space="preserve"> for </w:t>
      </w:r>
      <w:r w:rsidR="00C27D2A">
        <w:rPr>
          <w:rFonts w:ascii="Alegreya" w:eastAsia="Alegreya" w:hAnsi="Alegreya" w:cs="Alegreya"/>
        </w:rPr>
        <w:t>testing</w:t>
      </w:r>
      <w:bookmarkEnd w:id="34"/>
      <w:bookmarkEnd w:id="35"/>
      <w:r w:rsidR="00C27D2A">
        <w:rPr>
          <w:rFonts w:ascii="Alegreya" w:eastAsia="Alegreya" w:hAnsi="Alegreya" w:cs="Alegreya"/>
        </w:rPr>
        <w:t>, and</w:t>
      </w:r>
      <w:r>
        <w:rPr>
          <w:rFonts w:ascii="Alegreya" w:eastAsia="Alegreya" w:hAnsi="Alegreya" w:cs="Alegreya"/>
        </w:rPr>
        <w:t xml:space="preserve"> large gaps in documentation.</w:t>
      </w:r>
    </w:p>
    <w:p w14:paraId="64433F7A" w14:textId="43C4B9B0" w:rsidR="003A4AED" w:rsidRPr="004E60D6" w:rsidRDefault="00E77A65" w:rsidP="004E60D6">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1C92E98E" w14:textId="77777777" w:rsidR="00E77A65" w:rsidRDefault="00E77A65" w:rsidP="00BE6A99">
      <w:pPr>
        <w:pStyle w:val="HEADING1TITLE"/>
        <w:rPr>
          <w:rFonts w:eastAsia="Alegreya"/>
        </w:rPr>
      </w:pPr>
      <w:bookmarkStart w:id="36" w:name="_wyjtrjne5721" w:colFirst="0" w:colLast="0"/>
      <w:bookmarkEnd w:id="36"/>
      <w:r>
        <w:rPr>
          <w:rFonts w:eastAsia="Alegreya"/>
        </w:rPr>
        <w:t>Software Review as a Service</w:t>
      </w:r>
    </w:p>
    <w:p w14:paraId="4B16BEB5" w14:textId="0C35A437" w:rsidR="00E77A65" w:rsidRDefault="00E77A65" w:rsidP="00E77A65">
      <w:pPr>
        <w:spacing w:line="360" w:lineRule="auto"/>
        <w:rPr>
          <w:rFonts w:ascii="Alegreya" w:eastAsia="Alegreya" w:hAnsi="Alegreya" w:cs="Alegreya"/>
        </w:rPr>
      </w:pPr>
      <w:r>
        <w:rPr>
          <w:rFonts w:ascii="Alegreya" w:eastAsia="Alegreya" w:hAnsi="Alegreya" w:cs="Alegreya"/>
        </w:rPr>
        <w:t>To combat these issues, we created a peer-review system for software analogous to th</w:t>
      </w:r>
      <w:r w:rsidR="0049242B">
        <w:rPr>
          <w:rFonts w:ascii="Alegreya" w:eastAsia="Alegreya" w:hAnsi="Alegreya" w:cs="Alegreya"/>
        </w:rPr>
        <w:t>at</w:t>
      </w:r>
      <w:r>
        <w:rPr>
          <w:rFonts w:ascii="Alegreya" w:eastAsia="Alegreya" w:hAnsi="Alegreya" w:cs="Alegreya"/>
        </w:rPr>
        <w:t xml:space="preserve"> for scientific publications (Ross et al</w:t>
      </w:r>
      <w:r w:rsidR="0049242B">
        <w:rPr>
          <w:rFonts w:ascii="Alegreya" w:eastAsia="Alegreya" w:hAnsi="Alegreya" w:cs="Alegreya"/>
        </w:rPr>
        <w:t>,</w:t>
      </w:r>
      <w:r>
        <w:rPr>
          <w:rFonts w:ascii="Alegreya" w:eastAsia="Alegreya" w:hAnsi="Alegreya" w:cs="Alegreya"/>
        </w:rPr>
        <w:t xml:space="preserve"> 2017). Since 2015, rOpenSci has been piloting a system of peer code review (called onboarding) for software submissions</w:t>
      </w:r>
      <w:bookmarkStart w:id="37" w:name="OLE_LINK41"/>
      <w:bookmarkStart w:id="38" w:name="OLE_LINK42"/>
      <w:r>
        <w:rPr>
          <w:rFonts w:ascii="Alegreya" w:eastAsia="Alegreya" w:hAnsi="Alegreya" w:cs="Alegreya"/>
        </w:rPr>
        <w:t xml:space="preserve">. This approach brings together best practices for publication peer-review along with new practices that are unique to reviewing software. This system deliberately combines elements of traditional academic peer review (external peers), with practices from open-source software review. </w:t>
      </w:r>
      <w:bookmarkEnd w:id="37"/>
      <w:bookmarkEnd w:id="38"/>
      <w:r>
        <w:rPr>
          <w:rFonts w:ascii="Alegreya" w:eastAsia="Alegreya" w:hAnsi="Alegreya" w:cs="Alegreya"/>
        </w:rPr>
        <w:t xml:space="preserve">Commonalities with traditional publishing workflow include a full editorial board with handling editors, two reviewers per submission and revisions before acceptance. The process differs in a few key ways. The review process is fully </w:t>
      </w:r>
      <w:proofErr w:type="gramStart"/>
      <w:r>
        <w:rPr>
          <w:rFonts w:ascii="Alegreya" w:eastAsia="Alegreya" w:hAnsi="Alegreya" w:cs="Alegreya"/>
        </w:rPr>
        <w:t>open</w:t>
      </w:r>
      <w:proofErr w:type="gramEnd"/>
      <w:r>
        <w:rPr>
          <w:rFonts w:ascii="Alegreya" w:eastAsia="Alegreya" w:hAnsi="Alegreya" w:cs="Alegreya"/>
        </w:rPr>
        <w:t xml:space="preserve"> and anyone is welcome to weigh in with constructive feedback. Unlike traditional peer-review where there </w:t>
      </w:r>
      <w:r w:rsidR="0049242B">
        <w:rPr>
          <w:rFonts w:ascii="Alegreya" w:eastAsia="Alegreya" w:hAnsi="Alegreya" w:cs="Alegreya"/>
        </w:rPr>
        <w:t>are</w:t>
      </w:r>
      <w:r>
        <w:rPr>
          <w:rFonts w:ascii="Alegreya" w:eastAsia="Alegreya" w:hAnsi="Alegreya" w:cs="Alegreya"/>
        </w:rPr>
        <w:t xml:space="preserve"> only one to two exchanges between authors and reviewers over months, all exchange</w:t>
      </w:r>
      <w:r w:rsidR="0049242B">
        <w:rPr>
          <w:rFonts w:ascii="Alegreya" w:eastAsia="Alegreya" w:hAnsi="Alegreya" w:cs="Alegreya"/>
        </w:rPr>
        <w:t>s</w:t>
      </w:r>
      <w:r>
        <w:rPr>
          <w:rFonts w:ascii="Alegreya" w:eastAsia="Alegreya" w:hAnsi="Alegreya" w:cs="Alegreya"/>
        </w:rPr>
        <w:t xml:space="preserve"> in our review happens in real time and dozens of interactions are not uncommon. The forced transparency ensures that interactions are non-</w:t>
      </w:r>
      <w:r>
        <w:rPr>
          <w:rFonts w:ascii="Alegreya" w:eastAsia="Alegreya" w:hAnsi="Alegreya" w:cs="Alegreya"/>
        </w:rPr>
        <w:lastRenderedPageBreak/>
        <w:t xml:space="preserve">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w:t>
      </w:r>
      <w:proofErr w:type="gramStart"/>
      <w:r>
        <w:rPr>
          <w:rFonts w:ascii="Alegreya" w:eastAsia="Alegreya" w:hAnsi="Alegreya" w:cs="Alegreya"/>
        </w:rPr>
        <w:t>reviewed</w:t>
      </w:r>
      <w:proofErr w:type="gramEnd"/>
      <w:r>
        <w:rPr>
          <w:rFonts w:ascii="Alegreya" w:eastAsia="Alegreya" w:hAnsi="Alegreya" w:cs="Alegreya"/>
        </w:rPr>
        <w:t xml:space="preserve">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F846969" w:rsidR="00E77A65" w:rsidRDefault="00E77A65" w:rsidP="00E77A65">
      <w:pPr>
        <w:spacing w:line="360" w:lineRule="auto"/>
        <w:rPr>
          <w:rFonts w:ascii="Alegreya" w:eastAsia="Alegreya" w:hAnsi="Alegreya" w:cs="Alegreya"/>
        </w:rPr>
      </w:pPr>
      <w:bookmarkStart w:id="39" w:name="OLE_LINK33"/>
      <w:bookmarkStart w:id="40" w:name="OLE_LINK34"/>
      <w:bookmarkStart w:id="41" w:name="OLE_LINK48"/>
      <w:bookmarkStart w:id="42" w:name="OLE_LINK49"/>
      <w:r>
        <w:rPr>
          <w:rFonts w:ascii="Alegreya" w:eastAsia="Alegreya" w:hAnsi="Alegreya" w:cs="Alegreya"/>
        </w:rPr>
        <w:t xml:space="preserve">To date we have reviewed 121 software packages, engaged 149 reviewers and our reviews have fast tracked 42 publications into the Journal of Open Source Software (a free, open journal) </w:t>
      </w:r>
      <w:r w:rsidR="001512A6">
        <w:rPr>
          <w:rFonts w:ascii="Alegreya" w:eastAsia="Alegreya" w:hAnsi="Alegreya" w:cs="Alegreya"/>
        </w:rPr>
        <w:t>with</w:t>
      </w:r>
      <w:r>
        <w:rPr>
          <w:rFonts w:ascii="Alegreya" w:eastAsia="Alegreya" w:hAnsi="Alegreya" w:cs="Alegreya"/>
        </w:rPr>
        <w:t xml:space="preserve"> </w:t>
      </w:r>
      <w:r w:rsidR="00F9620E">
        <w:rPr>
          <w:rFonts w:ascii="Alegreya" w:eastAsia="Alegreya" w:hAnsi="Alegreya" w:cs="Alegreya"/>
        </w:rPr>
        <w:t>1</w:t>
      </w:r>
      <w:r>
        <w:rPr>
          <w:rFonts w:ascii="Alegreya" w:eastAsia="Alegreya" w:hAnsi="Alegreya" w:cs="Alegreya"/>
        </w:rPr>
        <w:t xml:space="preserve"> publication</w:t>
      </w:r>
      <w:r w:rsidR="001512A6">
        <w:rPr>
          <w:rFonts w:ascii="Alegreya" w:eastAsia="Alegreya" w:hAnsi="Alegreya" w:cs="Alegreya"/>
        </w:rPr>
        <w:t xml:space="preserve"> at</w:t>
      </w:r>
      <w:r>
        <w:rPr>
          <w:rFonts w:ascii="Alegreya" w:eastAsia="Alegreya" w:hAnsi="Alegreya" w:cs="Alegreya"/>
        </w:rPr>
        <w:t xml:space="preserve"> Methods in Ecology and Evolution (a journal of Wiley publishing). The rOpenSci onboarding process has also inspired an entirely new journal around research open source: The Journal of Open Source Software (</w:t>
      </w:r>
      <w:r w:rsidR="00631348">
        <w:rPr>
          <w:rFonts w:ascii="Alegreya" w:eastAsia="Alegreya" w:hAnsi="Alegreya" w:cs="Alegreya"/>
        </w:rPr>
        <w:t xml:space="preserve">JOSS, </w:t>
      </w:r>
      <w:r>
        <w:rPr>
          <w:rFonts w:ascii="Alegreya" w:eastAsia="Alegreya" w:hAnsi="Alegreya" w:cs="Alegreya"/>
        </w:rPr>
        <w:t>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43" w:name="_809jnvy5f9el" w:colFirst="0" w:colLast="0"/>
      <w:bookmarkEnd w:id="39"/>
      <w:bookmarkEnd w:id="40"/>
      <w:bookmarkEnd w:id="41"/>
      <w:bookmarkEnd w:id="42"/>
      <w:bookmarkEnd w:id="43"/>
      <w:r>
        <w:rPr>
          <w:rFonts w:eastAsia="Alegreya"/>
        </w:rPr>
        <w:t>Advantages of rOpenSci’s software review process</w:t>
      </w:r>
    </w:p>
    <w:p w14:paraId="292B81AE" w14:textId="59A5AC1E"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43C8CF45"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w:t>
      </w:r>
      <w:r w:rsidR="00B92AA1">
        <w:rPr>
          <w:rFonts w:ascii="Alegreya" w:eastAsia="Alegreya" w:hAnsi="Alegreya" w:cs="Alegreya"/>
        </w:rPr>
        <w:t xml:space="preserve">. </w:t>
      </w:r>
    </w:p>
    <w:p w14:paraId="6F8CA8FA" w14:textId="52512C7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rOpenSci helps package authors plan for sustainability by focusing many of our package standards on maintainability</w:t>
      </w:r>
      <w:r w:rsidR="00B92AA1">
        <w:rPr>
          <w:rFonts w:ascii="Alegreya" w:eastAsia="Alegreya" w:hAnsi="Alegreya" w:cs="Alegreya"/>
        </w:rPr>
        <w:t xml:space="preserve">. </w:t>
      </w:r>
      <w:r>
        <w:rPr>
          <w:rFonts w:ascii="Alegreya" w:eastAsia="Alegreya" w:hAnsi="Alegreya" w:cs="Alegreya"/>
        </w:rPr>
        <w:t xml:space="preserve">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w:t>
      </w:r>
      <w:proofErr w:type="gramStart"/>
      <w:r>
        <w:rPr>
          <w:rFonts w:ascii="Alegreya" w:eastAsia="Alegreya" w:hAnsi="Alegreya" w:cs="Alegreya"/>
        </w:rPr>
        <w:t>so as to</w:t>
      </w:r>
      <w:proofErr w:type="gramEnd"/>
      <w:r>
        <w:rPr>
          <w:rFonts w:ascii="Alegreya" w:eastAsia="Alegreya" w:hAnsi="Alegreya" w:cs="Alegreya"/>
        </w:rPr>
        <w:t xml:space="preserve"> make ongoing maintenance and contribution for a community easier</w:t>
      </w:r>
      <w:r w:rsidR="00B92AA1">
        <w:rPr>
          <w:rFonts w:ascii="Alegreya" w:eastAsia="Alegreya" w:hAnsi="Alegreya" w:cs="Alegreya"/>
        </w:rPr>
        <w:t xml:space="preserve">. </w:t>
      </w:r>
      <w:r>
        <w:rPr>
          <w:rFonts w:ascii="Alegreya" w:eastAsia="Alegreya" w:hAnsi="Alegreya" w:cs="Alegreya"/>
        </w:rPr>
        <w:t>By participating in the process, we also introduce authors to a community of practice that often leads to additional programmers contributing</w:t>
      </w:r>
      <w:r w:rsidR="0049242B">
        <w:rPr>
          <w:rFonts w:ascii="Alegreya" w:eastAsia="Alegreya" w:hAnsi="Alegreya" w:cs="Alegreya"/>
        </w:rPr>
        <w:t xml:space="preserve"> to</w:t>
      </w:r>
      <w:r>
        <w:rPr>
          <w:rFonts w:ascii="Alegreya" w:eastAsia="Alegreya" w:hAnsi="Alegreya" w:cs="Alegreya"/>
        </w:rPr>
        <w:t xml:space="preserve">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0F249E11"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w:t>
      </w:r>
      <w:bookmarkStart w:id="44" w:name="OLE_LINK43"/>
      <w:bookmarkStart w:id="45" w:name="OLE_LINK44"/>
      <w:r w:rsidRPr="00153EBE">
        <w:rPr>
          <w:rFonts w:ascii="Alegreya" w:eastAsia="Alegreya" w:hAnsi="Alegreya" w:cs="Alegreya"/>
        </w:rPr>
        <w:t>rOpenSci combines a</w:t>
      </w:r>
      <w:r w:rsidR="00592A11" w:rsidRPr="00153EBE">
        <w:rPr>
          <w:rFonts w:ascii="Alegreya" w:eastAsia="Alegreya" w:hAnsi="Alegreya" w:cs="Alegreya"/>
        </w:rPr>
        <w:t>n</w:t>
      </w:r>
      <w:r w:rsidRPr="00153EBE">
        <w:rPr>
          <w:rFonts w:ascii="Alegreya" w:eastAsia="Alegreya" w:hAnsi="Alegreya" w:cs="Alegreya"/>
        </w:rPr>
        <w:t xml:space="preserve"> open peer</w:t>
      </w:r>
      <w:r w:rsidR="00592A11" w:rsidRPr="00153EBE">
        <w:rPr>
          <w:rFonts w:ascii="Alegreya" w:eastAsia="Alegreya" w:hAnsi="Alegreya" w:cs="Alegreya"/>
        </w:rPr>
        <w:t>-</w:t>
      </w:r>
      <w:r w:rsidRPr="00153EBE">
        <w:rPr>
          <w:rFonts w:ascii="Alegreya" w:eastAsia="Alegreya" w:hAnsi="Alegreya" w:cs="Alegreya"/>
        </w:rPr>
        <w:t>review model</w:t>
      </w:r>
      <w:r w:rsidR="00255D56" w:rsidRPr="00153EBE">
        <w:rPr>
          <w:rFonts w:ascii="Alegreya" w:eastAsia="Alegreya" w:hAnsi="Alegreya" w:cs="Alegreya"/>
        </w:rPr>
        <w:t xml:space="preserve"> (</w:t>
      </w:r>
      <w:r w:rsidR="00E05CB2" w:rsidRPr="00153EBE">
        <w:rPr>
          <w:rFonts w:ascii="Alegreya" w:eastAsia="Alegreya" w:hAnsi="Alegreya" w:cs="Alegreya"/>
        </w:rPr>
        <w:t>open identities, open reports, open participation, open interaction, open peer-review manuscripts, and open platform as defined by Ross-Hellaeur</w:t>
      </w:r>
      <w:r w:rsidR="00631348" w:rsidRPr="00153EBE">
        <w:rPr>
          <w:rFonts w:ascii="Alegreya" w:eastAsia="Alegreya" w:hAnsi="Alegreya" w:cs="Alegreya"/>
        </w:rPr>
        <w:t xml:space="preserve"> 2017</w:t>
      </w:r>
      <w:r w:rsidR="00E05CB2" w:rsidRPr="00153EBE">
        <w:rPr>
          <w:rFonts w:ascii="Alegreya" w:eastAsia="Alegreya" w:hAnsi="Alegreya" w:cs="Alegreya"/>
        </w:rPr>
        <w:t>)</w:t>
      </w:r>
      <w:r w:rsidRPr="00153EBE">
        <w:rPr>
          <w:rFonts w:ascii="Alegreya" w:eastAsia="Alegreya" w:hAnsi="Alegreya" w:cs="Alegreya"/>
        </w:rPr>
        <w:t xml:space="preserve"> with</w:t>
      </w:r>
      <w:r>
        <w:rPr>
          <w:rFonts w:ascii="Alegreya" w:eastAsia="Alegreya" w:hAnsi="Alegreya" w:cs="Alegreya"/>
        </w:rPr>
        <w:t xml:space="preserve"> a review transfer model. </w:t>
      </w:r>
      <w:bookmarkEnd w:id="44"/>
      <w:bookmarkEnd w:id="45"/>
      <w:r>
        <w:rPr>
          <w:rFonts w:ascii="Alegreya" w:eastAsia="Alegreya" w:hAnsi="Alegreya" w:cs="Alegreya"/>
        </w:rPr>
        <w:t xml:space="preserve">Although rOpenSci </w:t>
      </w:r>
      <w:proofErr w:type="gramStart"/>
      <w:r>
        <w:rPr>
          <w:rFonts w:ascii="Alegreya" w:eastAsia="Alegreya" w:hAnsi="Alegreya" w:cs="Alegreya"/>
        </w:rPr>
        <w:t>curates</w:t>
      </w:r>
      <w:proofErr w:type="gramEnd"/>
      <w:r>
        <w:rPr>
          <w:rFonts w:ascii="Alegreya" w:eastAsia="Alegreya" w:hAnsi="Alegreya" w:cs="Alegreya"/>
        </w:rPr>
        <w:t xml:space="preserve">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w:t>
      </w:r>
      <w:r>
        <w:rPr>
          <w:rFonts w:ascii="Alegreya" w:eastAsia="Alegreya" w:hAnsi="Alegreya" w:cs="Alegreya"/>
        </w:rPr>
        <w:lastRenderedPageBreak/>
        <w:t>MEE accepts software with ecology and evolution applications as ‘</w:t>
      </w:r>
      <w:proofErr w:type="gramStart"/>
      <w:r>
        <w:rPr>
          <w:rFonts w:ascii="Alegreya" w:eastAsia="Alegreya" w:hAnsi="Alegreya" w:cs="Alegreya"/>
        </w:rPr>
        <w:t>applications papers’</w:t>
      </w:r>
      <w:proofErr w:type="gramEnd"/>
      <w:r>
        <w:rPr>
          <w:rFonts w:ascii="Alegreya" w:eastAsia="Alegreya" w:hAnsi="Alegreya" w:cs="Alegreya"/>
        </w:rPr>
        <w:t>. When the topic of such software overlaps with rOpenSci’s interests, authors have the option to submit their software to us for review before submitting a full paper to MEE. rOpenSci’s software review transfers over to MEE, and their reviewers are free to focus on the science and rely on our review for the software. This model shows a lot of promise and has potential to extend to various other journals.</w:t>
      </w:r>
    </w:p>
    <w:p w14:paraId="01C0BDC7" w14:textId="0B3ECE19" w:rsidR="00F77893" w:rsidRPr="00153EBE" w:rsidRDefault="00E77A65" w:rsidP="00F77893">
      <w:pPr>
        <w:spacing w:line="360" w:lineRule="auto"/>
        <w:ind w:left="960" w:hanging="480"/>
        <w:rPr>
          <w:rFonts w:ascii="Alegreya" w:eastAsia="Alegreya" w:hAnsi="Alegreya" w:cs="Alegreya"/>
        </w:rPr>
      </w:pPr>
      <w:bookmarkStart w:id="46" w:name="OLE_LINK35"/>
      <w:bookmarkStart w:id="47" w:name="OLE_LINK36"/>
      <w:r>
        <w:rPr>
          <w:rFonts w:ascii="Alegreya" w:eastAsia="Alegreya" w:hAnsi="Alegreya" w:cs="Alegreya"/>
        </w:rPr>
        <w:t xml:space="preserve">•          Our standards and expectations also evolve based on feedback from reviewers and authors, </w:t>
      </w:r>
      <w:r w:rsidRPr="00153EBE">
        <w:rPr>
          <w:rFonts w:ascii="Alegreya" w:eastAsia="Alegreya" w:hAnsi="Alegreya" w:cs="Alegreya"/>
        </w:rPr>
        <w:t>such as the adoption of additional guidelines on what makes software most user-friendly (Ross et al</w:t>
      </w:r>
      <w:r w:rsidR="0049242B" w:rsidRPr="00153EBE">
        <w:rPr>
          <w:rFonts w:ascii="Alegreya" w:eastAsia="Alegreya" w:hAnsi="Alegreya" w:cs="Alegreya"/>
        </w:rPr>
        <w:t>,</w:t>
      </w:r>
      <w:r w:rsidRPr="00153EBE">
        <w:rPr>
          <w:rFonts w:ascii="Alegreya" w:eastAsia="Alegreya" w:hAnsi="Alegreya" w:cs="Alegreya"/>
        </w:rPr>
        <w:t xml:space="preserve"> 2018). Current recommendations and review practices are described in a living developer guide (https://ropensci.github.io/dev_guide/)</w:t>
      </w:r>
      <w:bookmarkStart w:id="48" w:name="OLE_LINK37"/>
      <w:bookmarkStart w:id="49" w:name="OLE_LINK38"/>
      <w:bookmarkStart w:id="50" w:name="OLE_LINK39"/>
      <w:bookmarkStart w:id="51" w:name="OLE_LINK40"/>
      <w:bookmarkEnd w:id="46"/>
      <w:bookmarkEnd w:id="47"/>
      <w:r w:rsidR="00B92AA1" w:rsidRPr="00153EBE">
        <w:rPr>
          <w:rFonts w:ascii="Alegreya" w:eastAsia="Alegreya" w:hAnsi="Alegreya" w:cs="Alegreya"/>
        </w:rPr>
        <w:t xml:space="preserve">. </w:t>
      </w:r>
      <w:r w:rsidR="00F77893" w:rsidRPr="00153EBE">
        <w:rPr>
          <w:rFonts w:ascii="Alegreya" w:eastAsia="Alegreya" w:hAnsi="Alegreya" w:cs="Alegreya"/>
        </w:rPr>
        <w:t xml:space="preserve">rOpenSci additionally recognizes all reviewers in the developer guide book </w:t>
      </w:r>
      <w:proofErr w:type="gramStart"/>
      <w:r w:rsidR="00F77893" w:rsidRPr="00153EBE">
        <w:rPr>
          <w:rFonts w:ascii="Alegreya" w:eastAsia="Alegreya" w:hAnsi="Alegreya" w:cs="Alegreya"/>
        </w:rPr>
        <w:t>and also</w:t>
      </w:r>
      <w:proofErr w:type="gramEnd"/>
      <w:r w:rsidR="00F77893" w:rsidRPr="00153EBE">
        <w:rPr>
          <w:rFonts w:ascii="Alegreya" w:eastAsia="Alegreya" w:hAnsi="Alegreya" w:cs="Alegreya"/>
        </w:rPr>
        <w:t xml:space="preserve"> encourages software authors to acknowledge reviewers in the software metadata</w:t>
      </w:r>
      <w:r w:rsidR="00551A68" w:rsidRPr="00153EBE">
        <w:rPr>
          <w:rFonts w:ascii="Alegreya" w:eastAsia="Alegreya" w:hAnsi="Alegreya" w:cs="Alegreya"/>
        </w:rPr>
        <w:t xml:space="preserve"> (Ross 2018)</w:t>
      </w:r>
      <w:r w:rsidR="00F77893" w:rsidRPr="00153EBE">
        <w:rPr>
          <w:rFonts w:ascii="Alegreya" w:eastAsia="Alegreya" w:hAnsi="Alegreya" w:cs="Alegreya"/>
        </w:rPr>
        <w:t>.</w:t>
      </w:r>
      <w:bookmarkEnd w:id="48"/>
      <w:bookmarkEnd w:id="49"/>
      <w:bookmarkEnd w:id="50"/>
      <w:bookmarkEnd w:id="51"/>
    </w:p>
    <w:p w14:paraId="0E108ACF" w14:textId="037547AA" w:rsidR="00E77A65" w:rsidRDefault="00E77A65" w:rsidP="00E77A65">
      <w:pPr>
        <w:spacing w:line="360" w:lineRule="auto"/>
        <w:ind w:left="960" w:hanging="480"/>
        <w:rPr>
          <w:rFonts w:ascii="Alegreya" w:eastAsia="Alegreya" w:hAnsi="Alegreya" w:cs="Alegreya"/>
        </w:rPr>
      </w:pPr>
      <w:r w:rsidRPr="00153EBE">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One </w:t>
      </w:r>
      <w:proofErr w:type="gramStart"/>
      <w:r w:rsidRPr="00153EBE">
        <w:rPr>
          <w:rFonts w:ascii="Alegreya" w:eastAsia="Alegreya" w:hAnsi="Alegreya" w:cs="Alegreya"/>
        </w:rPr>
        <w:t>particular software</w:t>
      </w:r>
      <w:proofErr w:type="gramEnd"/>
      <w:r w:rsidRPr="00153EBE">
        <w:rPr>
          <w:rFonts w:ascii="Alegreya" w:eastAsia="Alegreya" w:hAnsi="Alegreya" w:cs="Alegreya"/>
        </w:rPr>
        <w:t xml:space="preserve"> package we rely on heavily is the</w:t>
      </w:r>
      <w:r>
        <w:rPr>
          <w:rFonts w:ascii="Alegreya" w:eastAsia="Alegreya" w:hAnsi="Alegreya" w:cs="Alegreya"/>
        </w:rPr>
        <w:t xml:space="preserve"> </w:t>
      </w:r>
      <w:r>
        <w:rPr>
          <w:rFonts w:ascii="Consolas" w:eastAsia="Consolas" w:hAnsi="Consolas" w:cs="Consolas"/>
        </w:rPr>
        <w:t>goodpractice</w:t>
      </w:r>
      <w:r>
        <w:rPr>
          <w:rFonts w:ascii="Alegreya" w:eastAsia="Alegreya" w:hAnsi="Alegreya" w:cs="Alegreya"/>
        </w:rPr>
        <w:t xml:space="preserve"> package (Csardi and Frick, 2018). The package currently performs 230 checks that cover test suites, source code linting, cyclomatic complexity, and a range of other potential issues</w:t>
      </w:r>
      <w:r w:rsidR="00B92AA1">
        <w:rPr>
          <w:rFonts w:ascii="Alegreya" w:eastAsia="Alegreya" w:hAnsi="Alegreya" w:cs="Alegreya"/>
        </w:rPr>
        <w:t xml:space="preserve">.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52" w:name="_2f5zuhxh543w" w:colFirst="0" w:colLast="0"/>
      <w:bookmarkEnd w:id="52"/>
      <w:r>
        <w:rPr>
          <w:rFonts w:eastAsia="Alegreya"/>
        </w:rPr>
        <w:t>Limitations and challenges of software onboarding</w:t>
      </w:r>
    </w:p>
    <w:p w14:paraId="0CD514D1" w14:textId="33F8E53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Currently rOpenSci only accepts packages that fit a narrow scope of topics - those that support the data management lifecycle and facilitate computational reproducibility for scientific research</w:t>
      </w:r>
      <w:r w:rsidR="00B92AA1">
        <w:rPr>
          <w:rFonts w:ascii="Alegreya" w:eastAsia="Alegreya" w:hAnsi="Alegreya" w:cs="Alegreya"/>
        </w:rPr>
        <w:t xml:space="preserve">. </w:t>
      </w:r>
      <w:r>
        <w:rPr>
          <w:rFonts w:ascii="Alegreya" w:eastAsia="Alegreya" w:hAnsi="Alegreya" w:cs="Alegreya"/>
        </w:rPr>
        <w:t xml:space="preserve">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w:t>
      </w:r>
      <w:r w:rsidR="00631348">
        <w:rPr>
          <w:rFonts w:ascii="Alegreya" w:eastAsia="Alegreya" w:hAnsi="Alegreya" w:cs="Alegreya"/>
        </w:rPr>
        <w:t>JOSS</w:t>
      </w:r>
      <w:r>
        <w:rPr>
          <w:rFonts w:ascii="Alegreya" w:eastAsia="Alegreya" w:hAnsi="Alegreya" w:cs="Alegreya"/>
        </w:rPr>
        <w:t>, Bio</w:t>
      </w:r>
      <w:r w:rsidR="00631348">
        <w:rPr>
          <w:rFonts w:ascii="Alegreya" w:eastAsia="Alegreya" w:hAnsi="Alegreya" w:cs="Alegreya"/>
        </w:rPr>
        <w:t>c</w:t>
      </w:r>
      <w:r>
        <w:rPr>
          <w:rFonts w:ascii="Alegreya" w:eastAsia="Alegreya" w:hAnsi="Alegreya" w:cs="Alegreya"/>
        </w:rPr>
        <w:t xml:space="preserve">onductor, and the Journal of Statistical Software, have </w:t>
      </w:r>
      <w:r w:rsidR="00631348">
        <w:rPr>
          <w:rFonts w:ascii="Alegreya" w:eastAsia="Alegreya" w:hAnsi="Alegreya" w:cs="Alegreya"/>
        </w:rPr>
        <w:t xml:space="preserve">similarly </w:t>
      </w:r>
      <w:r>
        <w:rPr>
          <w:rFonts w:ascii="Alegreya" w:eastAsia="Alegreya" w:hAnsi="Alegreya" w:cs="Alegreya"/>
        </w:rPr>
        <w:t xml:space="preserve">limited scope or less full-featured review processes. </w:t>
      </w:r>
      <w:proofErr w:type="gramStart"/>
      <w:r>
        <w:rPr>
          <w:rFonts w:ascii="Alegreya" w:eastAsia="Alegreya" w:hAnsi="Alegreya" w:cs="Alegreya"/>
        </w:rPr>
        <w:t>In particular, authors</w:t>
      </w:r>
      <w:proofErr w:type="gramEnd"/>
      <w:r>
        <w:rPr>
          <w:rFonts w:ascii="Alegreya" w:eastAsia="Alegreya" w:hAnsi="Alegreya" w:cs="Alegreya"/>
        </w:rPr>
        <w:t xml:space="preserve"> of small packages that implement statistical methods lack a place for comprehensive feedback. </w:t>
      </w:r>
    </w:p>
    <w:p w14:paraId="658C4BCC" w14:textId="145EA51D"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approach requires expert reviewers who not only understand algorithms implemented by the software but also details of software engineering. Despite this, the average time required for reviewing is not </w:t>
      </w:r>
      <w:r w:rsidR="00CF4E50">
        <w:rPr>
          <w:rFonts w:ascii="Alegreya" w:eastAsia="Alegreya" w:hAnsi="Alegreya" w:cs="Alegreya"/>
        </w:rPr>
        <w:t>different</w:t>
      </w:r>
      <w:r>
        <w:rPr>
          <w:rFonts w:ascii="Alegreya" w:eastAsia="Alegreya" w:hAnsi="Alegreya" w:cs="Alegreya"/>
        </w:rPr>
        <w:t xml:space="preserve"> from a traditional paper (https://ropensci.org/blog/2018/05/03/onboarding-is-work/)</w:t>
      </w:r>
    </w:p>
    <w:p w14:paraId="5244C1F3" w14:textId="01B32075"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As open-source software is typically in a constant state of development, it is challenging to define an appropriate stage for external review</w:t>
      </w:r>
      <w:r w:rsidR="00B92AA1">
        <w:rPr>
          <w:rFonts w:ascii="Alegreya" w:eastAsia="Alegreya" w:hAnsi="Alegreya" w:cs="Alegreya"/>
        </w:rPr>
        <w:t xml:space="preserve">. </w:t>
      </w:r>
      <w:r>
        <w:rPr>
          <w:rFonts w:ascii="Alegreya" w:eastAsia="Alegreya" w:hAnsi="Alegreya" w:cs="Alegreya"/>
        </w:rPr>
        <w:t xml:space="preserve">Reviewers are not available to return to </w:t>
      </w:r>
      <w:r>
        <w:rPr>
          <w:rFonts w:ascii="Alegreya" w:eastAsia="Alegreya" w:hAnsi="Alegreya" w:cs="Alegreya"/>
        </w:rPr>
        <w:lastRenderedPageBreak/>
        <w:t>evaluate every change or release</w:t>
      </w:r>
      <w:r w:rsidR="00B92AA1">
        <w:rPr>
          <w:rFonts w:ascii="Alegreya" w:eastAsia="Alegreya" w:hAnsi="Alegreya" w:cs="Alegreya"/>
        </w:rPr>
        <w:t xml:space="preserve">. </w:t>
      </w:r>
      <w:r>
        <w:rPr>
          <w:rFonts w:ascii="Alegreya" w:eastAsia="Alegreya" w:hAnsi="Alegreya" w:cs="Alegreya"/>
        </w:rPr>
        <w:t xml:space="preserve">We advise submission when software is fully functional, documented, and tested, but before release to a broad audience through distribution hubs such as CRAN that would likely result in 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w:t>
      </w:r>
      <w:r w:rsidR="0091105A">
        <w:rPr>
          <w:rFonts w:ascii="Alegreya" w:eastAsia="Alegreya" w:hAnsi="Alegreya" w:cs="Alegreya"/>
        </w:rPr>
        <w:t>thoroughly but</w:t>
      </w:r>
      <w:r>
        <w:rPr>
          <w:rFonts w:ascii="Alegreya" w:eastAsia="Alegreya" w:hAnsi="Alegreya" w:cs="Alegreya"/>
        </w:rPr>
        <w:t xml:space="preserve"> allow reviewers to shape the design and structure of the software. More mature packages are easier to </w:t>
      </w:r>
      <w:r w:rsidR="0091105A">
        <w:rPr>
          <w:rFonts w:ascii="Alegreya" w:eastAsia="Alegreya" w:hAnsi="Alegreya" w:cs="Alegreya"/>
        </w:rPr>
        <w:t>review but</w:t>
      </w:r>
      <w:r>
        <w:rPr>
          <w:rFonts w:ascii="Alegreya" w:eastAsia="Alegreya" w:hAnsi="Alegreya" w:cs="Alegreya"/>
        </w:rPr>
        <w:t xml:space="preserve">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9">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594596C7" w:rsidR="00E77A65" w:rsidRDefault="00E77A65" w:rsidP="00E77A65">
      <w:pPr>
        <w:spacing w:line="360" w:lineRule="auto"/>
        <w:rPr>
          <w:rFonts w:ascii="Alegreya" w:eastAsia="Alegreya" w:hAnsi="Alegreya" w:cs="Alegreya"/>
        </w:rPr>
      </w:pPr>
      <w:r>
        <w:rPr>
          <w:rFonts w:ascii="Alegreya" w:eastAsia="Alegreya" w:hAnsi="Alegreya" w:cs="Alegreya"/>
        </w:rPr>
        <w:t xml:space="preserve">More recently several journals have emerged as venues for software papers. These include </w:t>
      </w:r>
      <w:r w:rsidR="00631348">
        <w:rPr>
          <w:rFonts w:ascii="Alegreya" w:eastAsia="Alegreya" w:hAnsi="Alegreya" w:cs="Alegreya"/>
        </w:rPr>
        <w:t>JOSS</w:t>
      </w:r>
      <w:r>
        <w:rPr>
          <w:rFonts w:ascii="Alegreya" w:eastAsia="Alegreya" w:hAnsi="Alegreya" w:cs="Alegreya"/>
        </w:rPr>
        <w:t>,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53" w:name="_24vjabsve3yt" w:colFirst="0" w:colLast="0"/>
      <w:bookmarkEnd w:id="53"/>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2249BA49"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w:t>
      </w:r>
      <w:r>
        <w:rPr>
          <w:rFonts w:ascii="Alegreya" w:eastAsia="Alegreya" w:hAnsi="Alegreya" w:cs="Alegreya"/>
        </w:rPr>
        <w:lastRenderedPageBreak/>
        <w:t xml:space="preserve">such as data and code (“US NSF - Dear Colleague Letter - Issuance of a new NSF Proposal &amp; Award Policies and Procedures Guide (NSF13004)” 2012). </w:t>
      </w:r>
      <w:bookmarkStart w:id="54" w:name="OLE_LINK24"/>
      <w:bookmarkStart w:id="55" w:name="OLE_LINK25"/>
      <w:r>
        <w:rPr>
          <w:rFonts w:ascii="Alegreya" w:eastAsia="Alegreya" w:hAnsi="Alegreya" w:cs="Alegreya"/>
        </w:rPr>
        <w:t>Despite these positive changes, software development practices in academia still lag far behind that of industry</w:t>
      </w:r>
      <w:r w:rsidR="00B92AA1">
        <w:rPr>
          <w:rFonts w:ascii="Alegreya" w:eastAsia="Alegreya" w:hAnsi="Alegreya" w:cs="Alegreya"/>
        </w:rPr>
        <w:t xml:space="preserve">. </w:t>
      </w:r>
      <w:r>
        <w:rPr>
          <w:rFonts w:ascii="Alegreya" w:eastAsia="Alegreya" w:hAnsi="Alegreya" w:cs="Alegreya"/>
        </w:rPr>
        <w:t>There have been various attempts at capturing software metrics (e.g. Depsy, Priem 2016). Although these have not panned out, there are various new initiatives aimed at solving the software citation problem. How should software be cited</w:t>
      </w:r>
      <w:r w:rsidR="00B92AA1">
        <w:rPr>
          <w:rFonts w:ascii="Alegreya" w:eastAsia="Alegreya" w:hAnsi="Alegreya" w:cs="Alegreya"/>
        </w:rPr>
        <w:t xml:space="preserve">? </w:t>
      </w:r>
      <w:r>
        <w:rPr>
          <w:rFonts w:ascii="Alegreya" w:eastAsia="Alegreya" w:hAnsi="Alegreya" w:cs="Alegreya"/>
        </w:rPr>
        <w:t>When should software be cited? What infrastructure is necessary to make this possible</w:t>
      </w:r>
      <w:r w:rsidR="00B92AA1">
        <w:rPr>
          <w:rFonts w:ascii="Alegreya" w:eastAsia="Alegreya" w:hAnsi="Alegreya" w:cs="Alegreya"/>
        </w:rPr>
        <w:t xml:space="preserve">? </w:t>
      </w:r>
      <w:r>
        <w:rPr>
          <w:rFonts w:ascii="Alegreya" w:eastAsia="Alegreya" w:hAnsi="Alegreya" w:cs="Alegreya"/>
        </w:rPr>
        <w:t>A F</w:t>
      </w:r>
      <w:r w:rsidR="00CF45F4">
        <w:rPr>
          <w:rFonts w:ascii="Alegreya" w:eastAsia="Alegreya" w:hAnsi="Alegreya" w:cs="Alegreya"/>
        </w:rPr>
        <w:t>ORCE</w:t>
      </w:r>
      <w:r>
        <w:rPr>
          <w:rFonts w:ascii="Alegreya" w:eastAsia="Alegreya" w:hAnsi="Alegreya" w:cs="Alegreya"/>
        </w:rPr>
        <w:t>11 task force laid out a consensus on these basic questions (Smith et al</w:t>
      </w:r>
      <w:r w:rsidR="00631348">
        <w:rPr>
          <w:rFonts w:ascii="Alegreya" w:eastAsia="Alegreya" w:hAnsi="Alegreya" w:cs="Alegreya"/>
        </w:rPr>
        <w:t>,</w:t>
      </w:r>
      <w:r>
        <w:rPr>
          <w:rFonts w:ascii="Alegreya" w:eastAsia="Alegreya" w:hAnsi="Alegreya" w:cs="Alegreya"/>
        </w:rPr>
        <w:t xml:space="preserve"> 2016), emphasizing the importance of citing specific versions, the role of software papers, and the need for permanent identifiers such as DOIs to persistently identify software products</w:t>
      </w:r>
      <w:r w:rsidR="00B92AA1">
        <w:rPr>
          <w:rFonts w:ascii="Alegreya" w:eastAsia="Alegreya" w:hAnsi="Alegreya" w:cs="Alegreya"/>
        </w:rPr>
        <w:t xml:space="preserve">. </w:t>
      </w:r>
      <w:r>
        <w:rPr>
          <w:rFonts w:ascii="Alegreya" w:eastAsia="Alegreya" w:hAnsi="Alegreya" w:cs="Alegreya"/>
        </w:rPr>
        <w:t>Subsequent initiatives such as the CodeMeta project (Boettiger et al</w:t>
      </w:r>
      <w:r w:rsidR="00631348">
        <w:rPr>
          <w:rFonts w:ascii="Alegreya" w:eastAsia="Alegreya" w:hAnsi="Alegreya" w:cs="Alegreya"/>
        </w:rPr>
        <w:t>,</w:t>
      </w:r>
      <w:r>
        <w:rPr>
          <w:rFonts w:ascii="Alegreya" w:eastAsia="Alegreya" w:hAnsi="Alegreya" w:cs="Alegreya"/>
        </w:rPr>
        <w:t xml:space="preserve">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w:t>
      </w:r>
      <w:r w:rsidR="00CF45F4">
        <w:rPr>
          <w:rFonts w:ascii="Alegreya" w:eastAsia="Alegreya" w:hAnsi="Alegreya" w:cs="Alegreya"/>
        </w:rPr>
        <w:t>d</w:t>
      </w:r>
      <w:r>
        <w:rPr>
          <w:rFonts w:ascii="Alegreya" w:eastAsia="Alegreya" w:hAnsi="Alegreya" w:cs="Alegreya"/>
        </w:rPr>
        <w:t xml:space="preserve">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56" w:name="_x5e9q34giwyj" w:colFirst="0" w:colLast="0"/>
      <w:bookmarkEnd w:id="17"/>
      <w:bookmarkEnd w:id="18"/>
      <w:bookmarkEnd w:id="54"/>
      <w:bookmarkEnd w:id="55"/>
      <w:bookmarkEnd w:id="56"/>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57" w:name="_qztw6gmg4t9" w:colFirst="0" w:colLast="0"/>
      <w:bookmarkEnd w:id="57"/>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0">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2892E412" w:rsidR="00E77A65" w:rsidRDefault="00E77A65" w:rsidP="00E77A65">
      <w:pPr>
        <w:rPr>
          <w:rFonts w:ascii="Alegreya" w:eastAsia="Alegreya" w:hAnsi="Alegreya" w:cs="Alegreya"/>
        </w:rPr>
      </w:pPr>
      <w:r>
        <w:rPr>
          <w:rFonts w:ascii="Alegreya" w:eastAsia="Alegreya" w:hAnsi="Alegreya" w:cs="Alegreya"/>
        </w:rPr>
        <w:t xml:space="preserve">Boettiger, C. Matthew B. Jones, Abby Cabunoc Mayes, Arfon Smith, Peter Slaughter, Kyle Niemeyer, Yolanda Gil, Martin Fenner, Krzysztof Nowak, Mark Hahnel, Luke Coy, Alice Allen, Mercè Crosas, Ashley Sands, Neil Chue Hong, Patricia Cruse, Daniel S. Katz, Carole Goble. </w:t>
      </w:r>
      <w:r w:rsidR="0093555F">
        <w:rPr>
          <w:rFonts w:ascii="Alegreya" w:eastAsia="Alegreya" w:hAnsi="Alegreya" w:cs="Alegreya"/>
        </w:rPr>
        <w:t>2017 The</w:t>
      </w:r>
      <w:r>
        <w:rPr>
          <w:rFonts w:ascii="Alegreya" w:eastAsia="Alegreya" w:hAnsi="Alegreya" w:cs="Alegreya"/>
        </w:rPr>
        <w:t xml:space="preserve"> CodeMeta Project, </w:t>
      </w:r>
      <w:hyperlink r:id="rId11">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41CE3AB4" w:rsidR="00E77A65" w:rsidRDefault="00E77A65" w:rsidP="00E77A65">
      <w:pPr>
        <w:rPr>
          <w:rFonts w:ascii="Alegreya" w:eastAsia="Alegreya" w:hAnsi="Alegreya" w:cs="Alegreya"/>
        </w:rPr>
      </w:pPr>
      <w:r>
        <w:rPr>
          <w:rFonts w:ascii="Alegreya" w:eastAsia="Alegreya" w:hAnsi="Alegreya" w:cs="Alegreya"/>
        </w:rPr>
        <w:t xml:space="preserve">Noam Ross   Scott Chamberlain   Karthik Ram   </w:t>
      </w:r>
      <w:proofErr w:type="spellStart"/>
      <w:r>
        <w:rPr>
          <w:rFonts w:ascii="Alegreya" w:eastAsia="Alegreya" w:hAnsi="Alegreya" w:cs="Alegreya"/>
        </w:rPr>
        <w:t>Maëlle</w:t>
      </w:r>
      <w:proofErr w:type="spellEnd"/>
      <w:r>
        <w:rPr>
          <w:rFonts w:ascii="Alegreya" w:eastAsia="Alegreya" w:hAnsi="Alegreya" w:cs="Alegreya"/>
        </w:rPr>
        <w:t xml:space="preserve"> </w:t>
      </w:r>
      <w:r w:rsidR="0093555F">
        <w:rPr>
          <w:rFonts w:ascii="Alegreya" w:eastAsia="Alegreya" w:hAnsi="Alegreya" w:cs="Alegreya"/>
        </w:rPr>
        <w:t>Salmon</w:t>
      </w:r>
      <w:r w:rsidR="00CF4EB3">
        <w:rPr>
          <w:rFonts w:ascii="Alegreya" w:eastAsia="Alegreya" w:hAnsi="Alegreya" w:cs="Alegreya"/>
        </w:rPr>
        <w:t xml:space="preserve">. </w:t>
      </w:r>
      <w:r>
        <w:rPr>
          <w:rFonts w:ascii="Alegreya" w:eastAsia="Alegreya" w:hAnsi="Alegreya" w:cs="Alegreya"/>
        </w:rPr>
        <w:t>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56C896C1" w:rsidR="00E77A65" w:rsidRDefault="00E77A65" w:rsidP="00E77A65">
      <w:pPr>
        <w:rPr>
          <w:rFonts w:ascii="Alegreya" w:eastAsia="Alegreya" w:hAnsi="Alegreya" w:cs="Alegreya"/>
        </w:rPr>
      </w:pPr>
      <w:proofErr w:type="spellStart"/>
      <w:r>
        <w:rPr>
          <w:rFonts w:ascii="Alegreya" w:eastAsia="Alegreya" w:hAnsi="Alegreya" w:cs="Alegreya"/>
        </w:rPr>
        <w:lastRenderedPageBreak/>
        <w:t>Eghbal</w:t>
      </w:r>
      <w:proofErr w:type="spellEnd"/>
      <w:r>
        <w:rPr>
          <w:rFonts w:ascii="Alegreya" w:eastAsia="Alegreya" w:hAnsi="Alegreya" w:cs="Alegreya"/>
        </w:rPr>
        <w:t xml:space="preserve">, N. (2016). Roads and Bridges: The Unseen Labor Behind Our Digital Infrastructure. Retrieved from the Ford Foundation website: </w:t>
      </w:r>
    </w:p>
    <w:p w14:paraId="14D4743C" w14:textId="4D063607" w:rsidR="00E77A65" w:rsidRDefault="00010DDF" w:rsidP="00E77A65">
      <w:pPr>
        <w:rPr>
          <w:rFonts w:ascii="Alegreya" w:eastAsia="Alegreya" w:hAnsi="Alegreya" w:cs="Alegreya"/>
          <w:color w:val="1155CC"/>
          <w:u w:val="single"/>
        </w:rPr>
      </w:pPr>
      <w:hyperlink r:id="rId12">
        <w:r w:rsidR="00E77A65">
          <w:rPr>
            <w:rFonts w:ascii="Alegreya" w:eastAsia="Alegreya" w:hAnsi="Alegreya" w:cs="Alegreya"/>
            <w:color w:val="1155CC"/>
            <w:u w:val="single"/>
          </w:rPr>
          <w:t>http://www.fordfoundation.org/library/reports-and-studies/roads-and-bridges-the-unseen-labor-behind-our-digital-infrastructure</w:t>
        </w:r>
      </w:hyperlink>
    </w:p>
    <w:p w14:paraId="5ADC2052" w14:textId="77777777" w:rsidR="0031713C" w:rsidRDefault="0031713C" w:rsidP="0031713C">
      <w:pPr>
        <w:rPr>
          <w:rFonts w:ascii="Alegreya" w:eastAsia="Alegreya" w:hAnsi="Alegreya" w:cs="Alegreya"/>
        </w:rPr>
      </w:pPr>
    </w:p>
    <w:p w14:paraId="49D0DA1C" w14:textId="77777777" w:rsidR="0031713C" w:rsidRDefault="0031713C" w:rsidP="0031713C">
      <w:pPr>
        <w:rPr>
          <w:rFonts w:ascii="Alegreya" w:eastAsia="Alegreya" w:hAnsi="Alegreya" w:cs="Alegreya"/>
        </w:rPr>
      </w:pPr>
      <w:r>
        <w:rPr>
          <w:rFonts w:ascii="Alegreya" w:eastAsia="Alegreya" w:hAnsi="Alegreya" w:cs="Alegreya"/>
        </w:rPr>
        <w:t>Geiger, R. S., Varoquaux, N., Mazel-Cabasse, C., &amp; Holdgraf, C. (2018). The Types, Roles, and Practices of Documentation in Data Analytics Open Source Software Libraries. Computer Supported Cooperative Work (CSCW), 27(3–6), 767–802. https://doi.org/10.1007/s10606-018-9333-1</w:t>
      </w:r>
    </w:p>
    <w:p w14:paraId="6C4C395D" w14:textId="77777777" w:rsidR="0031713C" w:rsidRDefault="0031713C" w:rsidP="0031713C">
      <w:pPr>
        <w:rPr>
          <w:rFonts w:ascii="Alegreya" w:eastAsia="Alegreya" w:hAnsi="Alegreya" w:cs="Alegreya"/>
        </w:rPr>
      </w:pPr>
    </w:p>
    <w:p w14:paraId="45A8CF02" w14:textId="5EFF9644" w:rsidR="0031713C" w:rsidRDefault="0031713C" w:rsidP="0031713C">
      <w:pPr>
        <w:rPr>
          <w:rFonts w:ascii="Alegreya" w:eastAsia="Alegreya" w:hAnsi="Alegreya" w:cs="Alegreya"/>
        </w:rPr>
      </w:pPr>
      <w:r>
        <w:rPr>
          <w:rFonts w:ascii="Alegreya" w:eastAsia="Alegreya" w:hAnsi="Alegreya" w:cs="Alegreya"/>
        </w:rPr>
        <w:t>Gabor Csardi and Hannah Frick (2018). goodpractice: Advice on R Package Building. R package</w:t>
      </w:r>
      <w:r w:rsidR="00967A06">
        <w:rPr>
          <w:rFonts w:ascii="Alegreya" w:eastAsia="Alegreya" w:hAnsi="Alegreya" w:cs="Alegreya"/>
        </w:rPr>
        <w:t xml:space="preserve"> </w:t>
      </w:r>
      <w:r>
        <w:rPr>
          <w:rFonts w:ascii="Alegreya" w:eastAsia="Alegreya" w:hAnsi="Alegreya" w:cs="Alegreya"/>
        </w:rPr>
        <w:t xml:space="preserve">version 1.0.2. </w:t>
      </w:r>
      <w:hyperlink r:id="rId13">
        <w:r>
          <w:rPr>
            <w:rFonts w:ascii="Alegreya" w:eastAsia="Alegreya" w:hAnsi="Alegreya" w:cs="Alegreya"/>
            <w:color w:val="1155CC"/>
            <w:u w:val="single"/>
          </w:rPr>
          <w:t>https://CRAN.R-project.org/package=goodpractice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r>
        <w:rPr>
          <w:rFonts w:ascii="Alegreya" w:eastAsia="Alegreya" w:hAnsi="Alegreya" w:cs="Alegreya"/>
        </w:rPr>
        <w:t xml:space="preserve">Kanewala, U., &amp; Bieman, J. M. (2014). Testing scientific software: A systematic literature review. Information and Software Technology, 56(10), 1219–1232. </w:t>
      </w:r>
      <w:hyperlink r:id="rId14">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5">
        <w:r>
          <w:rPr>
            <w:rFonts w:ascii="Alegreya" w:eastAsia="Alegreya" w:hAnsi="Alegreya" w:cs="Alegreya"/>
            <w:color w:val="1155CC"/>
            <w:u w:val="single"/>
          </w:rPr>
          <w:t>https://doi.org/10.1007/3-540-45672-4_31</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r>
        <w:rPr>
          <w:rFonts w:ascii="Alegreya" w:eastAsia="Alegreya" w:hAnsi="Alegreya" w:cs="Alegreya"/>
        </w:rPr>
        <w:t xml:space="preserve">Madhavan, K., McKenna, A.F., Johri, A., Sheppard, S.: Collaborative Research: Deep Insights Anytime, </w:t>
      </w:r>
      <w:proofErr w:type="gramStart"/>
      <w:r>
        <w:rPr>
          <w:rFonts w:ascii="Alegreya" w:eastAsia="Alegreya" w:hAnsi="Alegreya" w:cs="Alegreya"/>
        </w:rPr>
        <w:t>Anywhere</w:t>
      </w:r>
      <w:proofErr w:type="gramEnd"/>
      <w:r>
        <w:rPr>
          <w:rFonts w:ascii="Alegreya" w:eastAsia="Alegreya" w:hAnsi="Alegreya" w:cs="Alegreya"/>
        </w:rPr>
        <w:t xml:space="preserv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3B7E4391" w:rsidR="00E77A65" w:rsidRDefault="00E77A65" w:rsidP="00E77A65">
      <w:pPr>
        <w:rPr>
          <w:rFonts w:ascii="Alegreya" w:eastAsia="Alegreya" w:hAnsi="Alegreya" w:cs="Alegreya"/>
        </w:rPr>
      </w:pPr>
      <w:r>
        <w:rPr>
          <w:rFonts w:ascii="Alegreya" w:eastAsia="Alegreya" w:hAnsi="Alegreya" w:cs="Alegreya"/>
        </w:rPr>
        <w:t xml:space="preserve">Priem, J. 2016. Collaborating on a $635k grant to improve credit for research software. </w:t>
      </w:r>
      <w:hyperlink r:id="rId16" w:history="1">
        <w:r w:rsidR="00E05CB2" w:rsidRPr="00FD48E9">
          <w:rPr>
            <w:rStyle w:val="Hyperlink"/>
            <w:rFonts w:ascii="Alegreya" w:eastAsia="Alegreya" w:hAnsi="Alegreya" w:cs="Alegreya"/>
          </w:rPr>
          <w:t>http://blog.impactstory.org/collaborating-635k-grant-improve-credit-research-software/</w:t>
        </w:r>
      </w:hyperlink>
    </w:p>
    <w:p w14:paraId="07AA3156" w14:textId="77777777" w:rsidR="006E55DA" w:rsidRDefault="006E55DA" w:rsidP="00E77A65">
      <w:pPr>
        <w:rPr>
          <w:rFonts w:ascii="Alegreya" w:eastAsia="Alegreya" w:hAnsi="Alegreya" w:cs="Alegreya"/>
        </w:rPr>
      </w:pPr>
    </w:p>
    <w:p w14:paraId="75F2D2EF" w14:textId="528306D6" w:rsidR="00551A68" w:rsidRDefault="00551A68" w:rsidP="00E77A65">
      <w:pPr>
        <w:rPr>
          <w:rFonts w:ascii="Alegreya" w:eastAsia="Alegreya" w:hAnsi="Alegreya" w:cs="Alegreya"/>
        </w:rPr>
      </w:pPr>
      <w:r>
        <w:rPr>
          <w:rFonts w:ascii="Alegreya" w:eastAsia="Alegreya" w:hAnsi="Alegreya" w:cs="Alegreya"/>
        </w:rPr>
        <w:t xml:space="preserve">Ross, N. 2018. </w:t>
      </w:r>
      <w:r w:rsidRPr="00551A68">
        <w:rPr>
          <w:rFonts w:ascii="Alegreya" w:eastAsia="Alegreya" w:hAnsi="Alegreya" w:cs="Alegreya"/>
        </w:rPr>
        <w:t>Thanking Your Reviewers: Gratitude through Semantic Metadata</w:t>
      </w:r>
      <w:r>
        <w:rPr>
          <w:rFonts w:ascii="Alegreya" w:eastAsia="Alegreya" w:hAnsi="Alegreya" w:cs="Alegreya"/>
        </w:rPr>
        <w:t xml:space="preserve">. </w:t>
      </w:r>
      <w:r w:rsidRPr="00551A68">
        <w:rPr>
          <w:rFonts w:ascii="Alegreya" w:eastAsia="Alegreya" w:hAnsi="Alegreya" w:cs="Alegreya"/>
        </w:rPr>
        <w:t>https://ropensci.org/blog/2018/03/16/thanking-reviewers-in-metadata/</w:t>
      </w:r>
    </w:p>
    <w:p w14:paraId="6C4BB8D2" w14:textId="6924A9D0" w:rsidR="00E05CB2" w:rsidRDefault="00E05CB2" w:rsidP="00E77A65">
      <w:pPr>
        <w:rPr>
          <w:rFonts w:ascii="Alegreya" w:eastAsia="Alegreya" w:hAnsi="Alegreya" w:cs="Alegreya"/>
        </w:rPr>
      </w:pPr>
    </w:p>
    <w:p w14:paraId="79CFFC45" w14:textId="0C275698" w:rsidR="00E77A65" w:rsidRDefault="00E05CB2" w:rsidP="00E77A65">
      <w:pPr>
        <w:rPr>
          <w:rFonts w:ascii="Alegreya" w:eastAsia="Alegreya" w:hAnsi="Alegreya" w:cs="Alegreya"/>
        </w:rPr>
      </w:pPr>
      <w:r w:rsidRPr="00E05CB2">
        <w:rPr>
          <w:rFonts w:ascii="Alegreya" w:eastAsia="Alegreya" w:hAnsi="Alegreya" w:cs="Alegreya"/>
        </w:rPr>
        <w:lastRenderedPageBreak/>
        <w:t>Ross-Hellauer T. What is open peer review? A systematic review [version 2; referees: 4 approved]. F1000Research 2017, 6:588</w:t>
      </w:r>
      <w:r>
        <w:rPr>
          <w:rFonts w:ascii="Alegreya" w:eastAsia="Alegreya" w:hAnsi="Alegreya" w:cs="Alegreya"/>
        </w:rPr>
        <w:t xml:space="preserve"> </w:t>
      </w:r>
      <w:r w:rsidRPr="00E05CB2">
        <w:rPr>
          <w:rFonts w:ascii="Alegreya" w:eastAsia="Alegreya" w:hAnsi="Alegreya" w:cs="Alegreya"/>
        </w:rPr>
        <w:t>(doi: 10.12688/f1000research.11369.2)</w:t>
      </w:r>
      <w:r>
        <w:rPr>
          <w:rFonts w:ascii="Alegreya" w:eastAsia="Alegreya" w:hAnsi="Alegreya" w:cs="Alegreya"/>
        </w:rPr>
        <w:br/>
      </w: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 xml:space="preserve">(2016) Software Citation Principles. PeerJ Computer Science </w:t>
      </w:r>
      <w:proofErr w:type="gramStart"/>
      <w:r>
        <w:rPr>
          <w:rFonts w:ascii="Alegreya" w:eastAsia="Alegreya" w:hAnsi="Alegreya" w:cs="Alegreya"/>
        </w:rPr>
        <w:t>2:e</w:t>
      </w:r>
      <w:proofErr w:type="gramEnd"/>
      <w:r>
        <w:rPr>
          <w:rFonts w:ascii="Alegreya" w:eastAsia="Alegreya" w:hAnsi="Alegreya" w:cs="Alegreya"/>
        </w:rPr>
        <w:t>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1EABDF60" w14:textId="53A99BEE" w:rsidR="00595940" w:rsidRDefault="000D7408" w:rsidP="00CD61E5">
      <w:pPr>
        <w:pStyle w:val="AUTHORBIO"/>
      </w:pPr>
      <w:bookmarkStart w:id="58" w:name="OLE_LINK3"/>
      <w:bookmarkStart w:id="59" w:name="OLE_LINK4"/>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w:t>
      </w:r>
      <w:bookmarkEnd w:id="58"/>
      <w:bookmarkEnd w:id="59"/>
      <w:r w:rsidR="00CD61E5">
        <w:t xml:space="preserve"> Contact him at karthik.ram@berkeley.edu</w:t>
      </w:r>
    </w:p>
    <w:p w14:paraId="2186AFBE" w14:textId="77777777" w:rsidR="00CD61E5" w:rsidRPr="00CD61E5" w:rsidRDefault="00CD61E5" w:rsidP="00CD61E5">
      <w:pPr>
        <w:pStyle w:val="AUTHORBIO"/>
      </w:pPr>
    </w:p>
    <w:p w14:paraId="4E497A61" w14:textId="49678CDE" w:rsidR="00CD61E5" w:rsidRDefault="0057759E" w:rsidP="00CD61E5">
      <w:pPr>
        <w:pStyle w:val="AUTHORBIO"/>
        <w:rPr>
          <w:rStyle w:val="Hyperlink"/>
        </w:rPr>
      </w:pPr>
      <w:bookmarkStart w:id="60" w:name="OLE_LINK28"/>
      <w:bookmarkStart w:id="61" w:name="OLE_LINK29"/>
      <w:bookmarkStart w:id="62" w:name="OLE_LINK26"/>
      <w:bookmarkStart w:id="63" w:name="OLE_LINK27"/>
      <w:r>
        <w:rPr>
          <w:b/>
          <w:bCs/>
        </w:rPr>
        <w:t xml:space="preserve">Carl Boettiger </w:t>
      </w:r>
      <w:r w:rsidRPr="0057759E">
        <w:t>is an assistant professor in the department of Environmental Science, Policy, and Management at UC Berkeley and a member of the rOpenSci leadership team. Co</w:t>
      </w:r>
      <w:r>
        <w:t>n</w:t>
      </w:r>
      <w:r w:rsidRPr="0057759E">
        <w:t xml:space="preserve">tact him at </w:t>
      </w:r>
      <w:hyperlink r:id="rId17" w:history="1">
        <w:r w:rsidRPr="00712F9D">
          <w:rPr>
            <w:rStyle w:val="Hyperlink"/>
          </w:rPr>
          <w:t>cboettig@berkeley.edu</w:t>
        </w:r>
      </w:hyperlink>
    </w:p>
    <w:p w14:paraId="2493F279" w14:textId="77777777" w:rsidR="00CD61E5" w:rsidRPr="00CD61E5" w:rsidRDefault="00CD61E5" w:rsidP="00CD61E5">
      <w:pPr>
        <w:pStyle w:val="AUTHORBIO"/>
        <w:rPr>
          <w:color w:val="0563C1" w:themeColor="hyperlink"/>
          <w:u w:val="single"/>
        </w:rPr>
      </w:pPr>
    </w:p>
    <w:bookmarkEnd w:id="60"/>
    <w:bookmarkEnd w:id="61"/>
    <w:p w14:paraId="3BB69BAD" w14:textId="124479D8" w:rsidR="00CD61E5" w:rsidRDefault="00CD61E5" w:rsidP="00CD61E5">
      <w:pPr>
        <w:ind w:firstLine="360"/>
        <w:rPr>
          <w:rFonts w:eastAsia="Times New Roman"/>
          <w:bCs/>
          <w:color w:val="000000"/>
          <w:szCs w:val="24"/>
        </w:rPr>
      </w:pPr>
      <w:r>
        <w:rPr>
          <w:b/>
          <w:bCs/>
        </w:rPr>
        <w:t xml:space="preserve">Scott Chamberlain </w:t>
      </w:r>
      <w:r w:rsidRPr="00CD61E5">
        <w:rPr>
          <w:rFonts w:eastAsia="Times New Roman"/>
          <w:bCs/>
          <w:color w:val="000000"/>
          <w:szCs w:val="24"/>
        </w:rPr>
        <w:t>is a co-founder of and software developer with rOpenSci.</w:t>
      </w:r>
    </w:p>
    <w:p w14:paraId="68030299" w14:textId="77777777" w:rsidR="00CD61E5" w:rsidRPr="00CD61E5" w:rsidRDefault="00CD61E5" w:rsidP="00CD61E5">
      <w:pPr>
        <w:ind w:firstLine="360"/>
        <w:rPr>
          <w:rFonts w:eastAsia="Times New Roman"/>
          <w:bCs/>
          <w:color w:val="000000"/>
          <w:szCs w:val="24"/>
        </w:rPr>
      </w:pPr>
    </w:p>
    <w:bookmarkEnd w:id="62"/>
    <w:bookmarkEnd w:id="63"/>
    <w:p w14:paraId="64AD2CC6" w14:textId="7572C486" w:rsidR="0057759E" w:rsidRDefault="0057759E" w:rsidP="0057759E">
      <w:pPr>
        <w:pStyle w:val="AUTHORBIO"/>
      </w:pPr>
      <w:r>
        <w:rPr>
          <w:b/>
          <w:bCs/>
        </w:rPr>
        <w:t xml:space="preserve">Maëlle Salmon </w:t>
      </w:r>
      <w:r w:rsidRPr="0057759E">
        <w:t xml:space="preserve">is a volunteer editor, and a part-time software engineer at rOpenSci. Contact her </w:t>
      </w:r>
      <w:r w:rsidR="0093555F">
        <w:t>at</w:t>
      </w:r>
      <w:r w:rsidRPr="0057759E">
        <w:t xml:space="preserve"> </w:t>
      </w:r>
      <w:hyperlink r:id="rId18" w:history="1">
        <w:r w:rsidR="00CD61E5" w:rsidRPr="008E6A0D">
          <w:rPr>
            <w:rStyle w:val="Hyperlink"/>
          </w:rPr>
          <w:t>https://masalmon.eu/</w:t>
        </w:r>
      </w:hyperlink>
    </w:p>
    <w:p w14:paraId="3EB71F9C" w14:textId="77777777" w:rsidR="00CD61E5" w:rsidRDefault="00CD61E5" w:rsidP="0057759E">
      <w:pPr>
        <w:pStyle w:val="AUTHORBIO"/>
      </w:pPr>
    </w:p>
    <w:p w14:paraId="5D1F3596" w14:textId="4EEA5146" w:rsidR="00CD61E5" w:rsidRDefault="00CD61E5" w:rsidP="00CD61E5">
      <w:pPr>
        <w:pStyle w:val="AUTHORBIO"/>
        <w:rPr>
          <w:rStyle w:val="Hyperlink"/>
        </w:rPr>
      </w:pPr>
      <w:r>
        <w:rPr>
          <w:b/>
          <w:bCs/>
        </w:rPr>
        <w:t xml:space="preserve">Noam Ross </w:t>
      </w:r>
      <w:r w:rsidRPr="0057759E">
        <w:t xml:space="preserve">is </w:t>
      </w:r>
      <w:r>
        <w:t xml:space="preserve">a senior scientist at </w:t>
      </w:r>
      <w:proofErr w:type="spellStart"/>
      <w:r w:rsidR="0093555F">
        <w:t>EcoHealth</w:t>
      </w:r>
      <w:proofErr w:type="spellEnd"/>
      <w:r>
        <w:t xml:space="preserve"> Alliance</w:t>
      </w:r>
      <w:r w:rsidR="007B1F05">
        <w:t xml:space="preserve"> and an editor at rOpenSci.</w:t>
      </w:r>
    </w:p>
    <w:p w14:paraId="16AD3DD2" w14:textId="77777777" w:rsidR="00CD61E5" w:rsidRPr="00CD61E5" w:rsidRDefault="00CD61E5" w:rsidP="00CD61E5">
      <w:pPr>
        <w:pStyle w:val="AUTHORBIO"/>
        <w:rPr>
          <w:color w:val="0563C1" w:themeColor="hyperlink"/>
          <w:u w:val="single"/>
        </w:rPr>
      </w:pPr>
    </w:p>
    <w:p w14:paraId="01840B81" w14:textId="42ED5AD4" w:rsidR="00CD61E5" w:rsidRPr="00CD61E5" w:rsidRDefault="007B1F05" w:rsidP="00CD61E5">
      <w:pPr>
        <w:pStyle w:val="AUTHORBIO"/>
        <w:rPr>
          <w:color w:val="0563C1" w:themeColor="hyperlink"/>
          <w:u w:val="single"/>
        </w:rPr>
      </w:pPr>
      <w:r>
        <w:rPr>
          <w:b/>
          <w:bCs/>
        </w:rPr>
        <w:t>Stefanie Butland</w:t>
      </w:r>
      <w:r w:rsidR="00CD61E5">
        <w:rPr>
          <w:b/>
          <w:bCs/>
        </w:rPr>
        <w:t xml:space="preserve"> </w:t>
      </w:r>
      <w:r w:rsidR="00CD61E5" w:rsidRPr="0057759E">
        <w:t xml:space="preserve">is </w:t>
      </w:r>
      <w:r>
        <w:t>the community manager at rOpenSci.</w:t>
      </w:r>
      <w:r w:rsidR="0093555F">
        <w:t xml:space="preserve"> Contact her at </w:t>
      </w:r>
      <w:r w:rsidR="002706AF">
        <w:t>stefanie@ropensci.org</w:t>
      </w:r>
    </w:p>
    <w:p w14:paraId="596C2D58" w14:textId="3816435E" w:rsidR="00CD61E5" w:rsidRDefault="00CD61E5" w:rsidP="0057759E">
      <w:pPr>
        <w:pStyle w:val="AUTHORBIO"/>
      </w:pPr>
    </w:p>
    <w:p w14:paraId="49232C3D" w14:textId="77777777" w:rsidR="00CD61E5" w:rsidRDefault="00CD61E5" w:rsidP="0057759E">
      <w:pPr>
        <w:pStyle w:val="AUTHORBIO"/>
      </w:pPr>
    </w:p>
    <w:p w14:paraId="762DFBBB" w14:textId="77777777" w:rsidR="00CD61E5" w:rsidRDefault="00CD61E5" w:rsidP="0057759E">
      <w:pPr>
        <w:pStyle w:val="AUTHORBIO"/>
      </w:pPr>
    </w:p>
    <w:p w14:paraId="670CF6D8" w14:textId="77777777" w:rsidR="00CD61E5" w:rsidRPr="00595940" w:rsidRDefault="00CD61E5" w:rsidP="0057759E">
      <w:pPr>
        <w:pStyle w:val="AUTHORBIO"/>
        <w:rPr>
          <w:lang w:val="en-GB" w:eastAsia="en-GB"/>
        </w:rPr>
      </w:pPr>
    </w:p>
    <w:sectPr w:rsidR="00CD61E5" w:rsidRPr="00595940" w:rsidSect="00F64918">
      <w:headerReference w:type="even" r:id="rId19"/>
      <w:headerReference w:type="default" r:id="rId20"/>
      <w:headerReference w:type="first" r:id="rId21"/>
      <w:type w:val="continuous"/>
      <w:pgSz w:w="11347" w:h="15480"/>
      <w:pgMar w:top="720" w:right="1267" w:bottom="907" w:left="2160" w:header="144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309C3" w14:textId="77777777" w:rsidR="00010DDF" w:rsidRDefault="00010DDF" w:rsidP="00AC139C">
      <w:pPr>
        <w:spacing w:after="0" w:line="240" w:lineRule="auto"/>
      </w:pPr>
      <w:r>
        <w:separator/>
      </w:r>
    </w:p>
  </w:endnote>
  <w:endnote w:type="continuationSeparator" w:id="0">
    <w:p w14:paraId="36A445E4" w14:textId="77777777" w:rsidR="00010DDF" w:rsidRDefault="00010DDF"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55E46" w14:textId="77777777" w:rsidR="00010DDF" w:rsidRDefault="00010DDF" w:rsidP="00AC139C">
      <w:pPr>
        <w:spacing w:after="0" w:line="240" w:lineRule="auto"/>
      </w:pPr>
      <w:r>
        <w:separator/>
      </w:r>
    </w:p>
  </w:footnote>
  <w:footnote w:type="continuationSeparator" w:id="0">
    <w:p w14:paraId="1AD903B8" w14:textId="77777777" w:rsidR="00010DDF" w:rsidRDefault="00010DDF"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embedTrueTypeFonts/>
  <w:activeWritingStyle w:appName="MSWord" w:lang="en-US" w:vendorID="64" w:dllVersion="4096" w:nlCheck="1" w:checkStyle="1"/>
  <w:activeWritingStyle w:appName="MSWord" w:lang="en-GB" w:vendorID="64" w:dllVersion="4096" w:nlCheck="1" w:checkStyle="0"/>
  <w:activeWritingStyle w:appName="MSWord" w:lang="en-CA" w:vendorID="64" w:dllVersion="4096" w:nlCheck="1" w:checkStyle="0"/>
  <w:proofState w:spelling="clean" w:grammar="clean"/>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10DDF"/>
    <w:rsid w:val="000215FA"/>
    <w:rsid w:val="00023BA8"/>
    <w:rsid w:val="0002648D"/>
    <w:rsid w:val="0002661A"/>
    <w:rsid w:val="000321D8"/>
    <w:rsid w:val="000511D5"/>
    <w:rsid w:val="00054D83"/>
    <w:rsid w:val="000607CF"/>
    <w:rsid w:val="00067409"/>
    <w:rsid w:val="0007490E"/>
    <w:rsid w:val="000868A8"/>
    <w:rsid w:val="00097F0E"/>
    <w:rsid w:val="000A385E"/>
    <w:rsid w:val="000B360F"/>
    <w:rsid w:val="000B44C3"/>
    <w:rsid w:val="000B6B7E"/>
    <w:rsid w:val="000B7ACF"/>
    <w:rsid w:val="000D7408"/>
    <w:rsid w:val="00106B1A"/>
    <w:rsid w:val="00110544"/>
    <w:rsid w:val="00111DB0"/>
    <w:rsid w:val="0011488E"/>
    <w:rsid w:val="001163AD"/>
    <w:rsid w:val="00116D22"/>
    <w:rsid w:val="001303B3"/>
    <w:rsid w:val="001306DD"/>
    <w:rsid w:val="001358CD"/>
    <w:rsid w:val="00136445"/>
    <w:rsid w:val="00141BA4"/>
    <w:rsid w:val="00144E91"/>
    <w:rsid w:val="0014663A"/>
    <w:rsid w:val="00147854"/>
    <w:rsid w:val="001512A6"/>
    <w:rsid w:val="00153EBE"/>
    <w:rsid w:val="00154D57"/>
    <w:rsid w:val="00160A02"/>
    <w:rsid w:val="00163E23"/>
    <w:rsid w:val="00166CCA"/>
    <w:rsid w:val="00177EC8"/>
    <w:rsid w:val="00180355"/>
    <w:rsid w:val="001828BE"/>
    <w:rsid w:val="001874AD"/>
    <w:rsid w:val="001924E3"/>
    <w:rsid w:val="0019578B"/>
    <w:rsid w:val="00196713"/>
    <w:rsid w:val="001A51C2"/>
    <w:rsid w:val="001A6AE5"/>
    <w:rsid w:val="001B0CB4"/>
    <w:rsid w:val="001C44D6"/>
    <w:rsid w:val="001C7884"/>
    <w:rsid w:val="001D553F"/>
    <w:rsid w:val="001D60B5"/>
    <w:rsid w:val="001E509C"/>
    <w:rsid w:val="001F6B73"/>
    <w:rsid w:val="001F7206"/>
    <w:rsid w:val="002049DB"/>
    <w:rsid w:val="00215174"/>
    <w:rsid w:val="00223575"/>
    <w:rsid w:val="002414E7"/>
    <w:rsid w:val="00252AA8"/>
    <w:rsid w:val="00255D56"/>
    <w:rsid w:val="002706AF"/>
    <w:rsid w:val="002A0586"/>
    <w:rsid w:val="002B0780"/>
    <w:rsid w:val="002C753A"/>
    <w:rsid w:val="002D1655"/>
    <w:rsid w:val="002D3552"/>
    <w:rsid w:val="002D531C"/>
    <w:rsid w:val="002E588E"/>
    <w:rsid w:val="002F6D19"/>
    <w:rsid w:val="003014A9"/>
    <w:rsid w:val="00305129"/>
    <w:rsid w:val="00312F9A"/>
    <w:rsid w:val="00315EF7"/>
    <w:rsid w:val="0031713C"/>
    <w:rsid w:val="003255BA"/>
    <w:rsid w:val="00327B3D"/>
    <w:rsid w:val="00330CBD"/>
    <w:rsid w:val="00343FEF"/>
    <w:rsid w:val="00350ABF"/>
    <w:rsid w:val="003539E0"/>
    <w:rsid w:val="003604F0"/>
    <w:rsid w:val="00373032"/>
    <w:rsid w:val="00375E8A"/>
    <w:rsid w:val="00376236"/>
    <w:rsid w:val="00377DBC"/>
    <w:rsid w:val="003A4AED"/>
    <w:rsid w:val="003A4C16"/>
    <w:rsid w:val="003B5F75"/>
    <w:rsid w:val="003C1C4B"/>
    <w:rsid w:val="003C3D21"/>
    <w:rsid w:val="003D0C86"/>
    <w:rsid w:val="003D24F3"/>
    <w:rsid w:val="003D5382"/>
    <w:rsid w:val="003D664F"/>
    <w:rsid w:val="003E4510"/>
    <w:rsid w:val="003E4B1F"/>
    <w:rsid w:val="003E5444"/>
    <w:rsid w:val="003F65DF"/>
    <w:rsid w:val="00414137"/>
    <w:rsid w:val="00414172"/>
    <w:rsid w:val="00415282"/>
    <w:rsid w:val="00416684"/>
    <w:rsid w:val="00423408"/>
    <w:rsid w:val="0044583A"/>
    <w:rsid w:val="0047258D"/>
    <w:rsid w:val="00475F47"/>
    <w:rsid w:val="00476435"/>
    <w:rsid w:val="00476F3C"/>
    <w:rsid w:val="0048130B"/>
    <w:rsid w:val="0049242B"/>
    <w:rsid w:val="004924B3"/>
    <w:rsid w:val="00496151"/>
    <w:rsid w:val="004B05D7"/>
    <w:rsid w:val="004C0949"/>
    <w:rsid w:val="004C1788"/>
    <w:rsid w:val="004D3BF1"/>
    <w:rsid w:val="004D5A40"/>
    <w:rsid w:val="004D5E40"/>
    <w:rsid w:val="004E4609"/>
    <w:rsid w:val="004E60D6"/>
    <w:rsid w:val="004F772C"/>
    <w:rsid w:val="0052082C"/>
    <w:rsid w:val="00520C43"/>
    <w:rsid w:val="00521837"/>
    <w:rsid w:val="00526767"/>
    <w:rsid w:val="005340B9"/>
    <w:rsid w:val="00544C6D"/>
    <w:rsid w:val="0055135B"/>
    <w:rsid w:val="00551A68"/>
    <w:rsid w:val="00556A85"/>
    <w:rsid w:val="0056029F"/>
    <w:rsid w:val="00563717"/>
    <w:rsid w:val="00570881"/>
    <w:rsid w:val="0057759E"/>
    <w:rsid w:val="005922F1"/>
    <w:rsid w:val="00592A11"/>
    <w:rsid w:val="00595940"/>
    <w:rsid w:val="00595999"/>
    <w:rsid w:val="005A1273"/>
    <w:rsid w:val="005A3EB3"/>
    <w:rsid w:val="005A4E0F"/>
    <w:rsid w:val="005B0219"/>
    <w:rsid w:val="005B117B"/>
    <w:rsid w:val="005B239A"/>
    <w:rsid w:val="005C107A"/>
    <w:rsid w:val="005C7FAB"/>
    <w:rsid w:val="005D2147"/>
    <w:rsid w:val="005E5BB8"/>
    <w:rsid w:val="005E7937"/>
    <w:rsid w:val="00613A90"/>
    <w:rsid w:val="00617EE4"/>
    <w:rsid w:val="00631348"/>
    <w:rsid w:val="0063151C"/>
    <w:rsid w:val="006376E4"/>
    <w:rsid w:val="00652425"/>
    <w:rsid w:val="00661A7C"/>
    <w:rsid w:val="00663BE8"/>
    <w:rsid w:val="00667191"/>
    <w:rsid w:val="00673F28"/>
    <w:rsid w:val="00676308"/>
    <w:rsid w:val="006C203B"/>
    <w:rsid w:val="006D088C"/>
    <w:rsid w:val="006D69FD"/>
    <w:rsid w:val="006E33E1"/>
    <w:rsid w:val="006E55DA"/>
    <w:rsid w:val="006F37E7"/>
    <w:rsid w:val="006F7974"/>
    <w:rsid w:val="00700CD4"/>
    <w:rsid w:val="0070633B"/>
    <w:rsid w:val="007064FF"/>
    <w:rsid w:val="007115CB"/>
    <w:rsid w:val="00712379"/>
    <w:rsid w:val="00727738"/>
    <w:rsid w:val="00734CBA"/>
    <w:rsid w:val="00747756"/>
    <w:rsid w:val="007573E1"/>
    <w:rsid w:val="007615A5"/>
    <w:rsid w:val="00766815"/>
    <w:rsid w:val="0076703F"/>
    <w:rsid w:val="007710EF"/>
    <w:rsid w:val="00776391"/>
    <w:rsid w:val="007856F5"/>
    <w:rsid w:val="007904F2"/>
    <w:rsid w:val="007A4288"/>
    <w:rsid w:val="007A4C9B"/>
    <w:rsid w:val="007B1F05"/>
    <w:rsid w:val="007B42D2"/>
    <w:rsid w:val="007B7FD7"/>
    <w:rsid w:val="007D6134"/>
    <w:rsid w:val="007E4F5E"/>
    <w:rsid w:val="007E523A"/>
    <w:rsid w:val="007F66C5"/>
    <w:rsid w:val="0080641D"/>
    <w:rsid w:val="00810B55"/>
    <w:rsid w:val="008171AC"/>
    <w:rsid w:val="00827C8A"/>
    <w:rsid w:val="00843E70"/>
    <w:rsid w:val="00851108"/>
    <w:rsid w:val="00853FCA"/>
    <w:rsid w:val="00867A21"/>
    <w:rsid w:val="00867AF7"/>
    <w:rsid w:val="008747A1"/>
    <w:rsid w:val="00876C7B"/>
    <w:rsid w:val="00881575"/>
    <w:rsid w:val="008823B2"/>
    <w:rsid w:val="00887D98"/>
    <w:rsid w:val="00891F93"/>
    <w:rsid w:val="00894341"/>
    <w:rsid w:val="008E48EC"/>
    <w:rsid w:val="008F7135"/>
    <w:rsid w:val="00904E0D"/>
    <w:rsid w:val="00905CE6"/>
    <w:rsid w:val="0091105A"/>
    <w:rsid w:val="00913F9A"/>
    <w:rsid w:val="0091778D"/>
    <w:rsid w:val="00920117"/>
    <w:rsid w:val="00920AB6"/>
    <w:rsid w:val="009210EF"/>
    <w:rsid w:val="00930524"/>
    <w:rsid w:val="0093555F"/>
    <w:rsid w:val="00945372"/>
    <w:rsid w:val="00947F2E"/>
    <w:rsid w:val="00951073"/>
    <w:rsid w:val="0095309D"/>
    <w:rsid w:val="00962663"/>
    <w:rsid w:val="00963D69"/>
    <w:rsid w:val="00967A06"/>
    <w:rsid w:val="00970A40"/>
    <w:rsid w:val="00980AC5"/>
    <w:rsid w:val="00984120"/>
    <w:rsid w:val="009874ED"/>
    <w:rsid w:val="009A5C0D"/>
    <w:rsid w:val="009A7025"/>
    <w:rsid w:val="009B0CE7"/>
    <w:rsid w:val="009B1113"/>
    <w:rsid w:val="009B1336"/>
    <w:rsid w:val="009B2C18"/>
    <w:rsid w:val="009B5A0D"/>
    <w:rsid w:val="009B6447"/>
    <w:rsid w:val="009B7A8A"/>
    <w:rsid w:val="009C01CF"/>
    <w:rsid w:val="009C6DEF"/>
    <w:rsid w:val="009D1CC6"/>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291"/>
    <w:rsid w:val="00A8164C"/>
    <w:rsid w:val="00A873BB"/>
    <w:rsid w:val="00A92940"/>
    <w:rsid w:val="00A93740"/>
    <w:rsid w:val="00AA3DD3"/>
    <w:rsid w:val="00AA5161"/>
    <w:rsid w:val="00AA695C"/>
    <w:rsid w:val="00AB15CD"/>
    <w:rsid w:val="00AB516F"/>
    <w:rsid w:val="00AB5465"/>
    <w:rsid w:val="00AB568D"/>
    <w:rsid w:val="00AB575B"/>
    <w:rsid w:val="00AC059A"/>
    <w:rsid w:val="00AC139C"/>
    <w:rsid w:val="00AC198F"/>
    <w:rsid w:val="00AC340F"/>
    <w:rsid w:val="00AE0784"/>
    <w:rsid w:val="00AF07B5"/>
    <w:rsid w:val="00B0073D"/>
    <w:rsid w:val="00B072E7"/>
    <w:rsid w:val="00B10BFE"/>
    <w:rsid w:val="00B13488"/>
    <w:rsid w:val="00B211F7"/>
    <w:rsid w:val="00B24124"/>
    <w:rsid w:val="00B45704"/>
    <w:rsid w:val="00B51D49"/>
    <w:rsid w:val="00B614C0"/>
    <w:rsid w:val="00B61E19"/>
    <w:rsid w:val="00B64044"/>
    <w:rsid w:val="00B70AEA"/>
    <w:rsid w:val="00B76E86"/>
    <w:rsid w:val="00B77A91"/>
    <w:rsid w:val="00B81B48"/>
    <w:rsid w:val="00B820F1"/>
    <w:rsid w:val="00B826CE"/>
    <w:rsid w:val="00B83E48"/>
    <w:rsid w:val="00B92AA1"/>
    <w:rsid w:val="00B94B4D"/>
    <w:rsid w:val="00BA18DF"/>
    <w:rsid w:val="00BA3697"/>
    <w:rsid w:val="00BB6C72"/>
    <w:rsid w:val="00BE0190"/>
    <w:rsid w:val="00BE50A7"/>
    <w:rsid w:val="00BE6A99"/>
    <w:rsid w:val="00BF0491"/>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1E5"/>
    <w:rsid w:val="00CD6B26"/>
    <w:rsid w:val="00CE648A"/>
    <w:rsid w:val="00CF45F4"/>
    <w:rsid w:val="00CF4E50"/>
    <w:rsid w:val="00CF4EB3"/>
    <w:rsid w:val="00D02CB2"/>
    <w:rsid w:val="00D03047"/>
    <w:rsid w:val="00D03F8C"/>
    <w:rsid w:val="00D056B9"/>
    <w:rsid w:val="00D25718"/>
    <w:rsid w:val="00D31F01"/>
    <w:rsid w:val="00D33ABE"/>
    <w:rsid w:val="00D5184A"/>
    <w:rsid w:val="00D71BBD"/>
    <w:rsid w:val="00D76035"/>
    <w:rsid w:val="00D915E5"/>
    <w:rsid w:val="00D96E64"/>
    <w:rsid w:val="00DA1806"/>
    <w:rsid w:val="00DA19F9"/>
    <w:rsid w:val="00DA3E25"/>
    <w:rsid w:val="00DB5F4E"/>
    <w:rsid w:val="00DC2921"/>
    <w:rsid w:val="00DD4456"/>
    <w:rsid w:val="00DE0538"/>
    <w:rsid w:val="00DE2165"/>
    <w:rsid w:val="00DE73B8"/>
    <w:rsid w:val="00DF028D"/>
    <w:rsid w:val="00DF6205"/>
    <w:rsid w:val="00DF7A4A"/>
    <w:rsid w:val="00E00BD1"/>
    <w:rsid w:val="00E01123"/>
    <w:rsid w:val="00E02F08"/>
    <w:rsid w:val="00E02F73"/>
    <w:rsid w:val="00E04A41"/>
    <w:rsid w:val="00E05435"/>
    <w:rsid w:val="00E0549C"/>
    <w:rsid w:val="00E05CB2"/>
    <w:rsid w:val="00E06240"/>
    <w:rsid w:val="00E142F7"/>
    <w:rsid w:val="00E1501C"/>
    <w:rsid w:val="00E16562"/>
    <w:rsid w:val="00E16C92"/>
    <w:rsid w:val="00E22463"/>
    <w:rsid w:val="00E40560"/>
    <w:rsid w:val="00E42CD3"/>
    <w:rsid w:val="00E60EFB"/>
    <w:rsid w:val="00E648FD"/>
    <w:rsid w:val="00E76B3B"/>
    <w:rsid w:val="00E77A65"/>
    <w:rsid w:val="00E955E3"/>
    <w:rsid w:val="00ED1162"/>
    <w:rsid w:val="00ED1800"/>
    <w:rsid w:val="00ED4168"/>
    <w:rsid w:val="00EF442E"/>
    <w:rsid w:val="00F014A0"/>
    <w:rsid w:val="00F07A5E"/>
    <w:rsid w:val="00F24B39"/>
    <w:rsid w:val="00F342AE"/>
    <w:rsid w:val="00F356E6"/>
    <w:rsid w:val="00F478E9"/>
    <w:rsid w:val="00F543A1"/>
    <w:rsid w:val="00F5654C"/>
    <w:rsid w:val="00F57C20"/>
    <w:rsid w:val="00F64918"/>
    <w:rsid w:val="00F66197"/>
    <w:rsid w:val="00F73208"/>
    <w:rsid w:val="00F77893"/>
    <w:rsid w:val="00F820BE"/>
    <w:rsid w:val="00F9620E"/>
    <w:rsid w:val="00FA5098"/>
    <w:rsid w:val="00FB1096"/>
    <w:rsid w:val="00FB3541"/>
    <w:rsid w:val="00FB442A"/>
    <w:rsid w:val="00FB4EB8"/>
    <w:rsid w:val="00FB536A"/>
    <w:rsid w:val="00FD2559"/>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 w:type="character" w:styleId="Hyperlink">
    <w:name w:val="Hyperlink"/>
    <w:basedOn w:val="DefaultParagraphFont"/>
    <w:uiPriority w:val="99"/>
    <w:semiHidden/>
    <w:locked/>
    <w:rsid w:val="0057759E"/>
    <w:rPr>
      <w:color w:val="0563C1" w:themeColor="hyperlink"/>
      <w:u w:val="single"/>
    </w:rPr>
  </w:style>
  <w:style w:type="character" w:styleId="UnresolvedMention">
    <w:name w:val="Unresolved Mention"/>
    <w:basedOn w:val="DefaultParagraphFont"/>
    <w:uiPriority w:val="99"/>
    <w:locked/>
    <w:rsid w:val="0057759E"/>
    <w:rPr>
      <w:color w:val="605E5C"/>
      <w:shd w:val="clear" w:color="auto" w:fill="E1DFDD"/>
    </w:rPr>
  </w:style>
  <w:style w:type="character" w:styleId="PlaceholderText">
    <w:name w:val="Placeholder Text"/>
    <w:basedOn w:val="DefaultParagraphFont"/>
    <w:uiPriority w:val="99"/>
    <w:semiHidden/>
    <w:locked/>
    <w:rsid w:val="00B77A91"/>
    <w:rPr>
      <w:color w:val="808080"/>
    </w:rPr>
  </w:style>
  <w:style w:type="paragraph" w:styleId="Revision">
    <w:name w:val="Revision"/>
    <w:hidden/>
    <w:uiPriority w:val="62"/>
    <w:unhideWhenUsed/>
    <w:locked/>
    <w:rsid w:val="00376236"/>
    <w:rPr>
      <w:sz w:val="18"/>
      <w:szCs w:val="18"/>
    </w:rPr>
  </w:style>
  <w:style w:type="paragraph" w:styleId="CommentSubject">
    <w:name w:val="annotation subject"/>
    <w:basedOn w:val="CommentText"/>
    <w:next w:val="CommentText"/>
    <w:link w:val="CommentSubjectChar"/>
    <w:uiPriority w:val="99"/>
    <w:semiHidden/>
    <w:locked/>
    <w:rsid w:val="00376236"/>
    <w:rPr>
      <w:b/>
      <w:bCs/>
    </w:rPr>
  </w:style>
  <w:style w:type="character" w:customStyle="1" w:styleId="CommentSubjectChar">
    <w:name w:val="Comment Subject Char"/>
    <w:basedOn w:val="CommentTextChar"/>
    <w:link w:val="CommentSubject"/>
    <w:uiPriority w:val="99"/>
    <w:semiHidden/>
    <w:rsid w:val="003762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448428914">
      <w:bodyDiv w:val="1"/>
      <w:marLeft w:val="0"/>
      <w:marRight w:val="0"/>
      <w:marTop w:val="0"/>
      <w:marBottom w:val="0"/>
      <w:divBdr>
        <w:top w:val="none" w:sz="0" w:space="0" w:color="auto"/>
        <w:left w:val="none" w:sz="0" w:space="0" w:color="auto"/>
        <w:bottom w:val="none" w:sz="0" w:space="0" w:color="auto"/>
        <w:right w:val="none" w:sz="0" w:space="0" w:color="auto"/>
      </w:divBdr>
    </w:div>
    <w:div w:id="500778874">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41271209">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 w:id="1585913416">
      <w:bodyDiv w:val="1"/>
      <w:marLeft w:val="0"/>
      <w:marRight w:val="0"/>
      <w:marTop w:val="0"/>
      <w:marBottom w:val="0"/>
      <w:divBdr>
        <w:top w:val="none" w:sz="0" w:space="0" w:color="auto"/>
        <w:left w:val="none" w:sz="0" w:space="0" w:color="auto"/>
        <w:bottom w:val="none" w:sz="0" w:space="0" w:color="auto"/>
        <w:right w:val="none" w:sz="0" w:space="0" w:color="auto"/>
      </w:divBdr>
    </w:div>
    <w:div w:id="1726022862">
      <w:bodyDiv w:val="1"/>
      <w:marLeft w:val="0"/>
      <w:marRight w:val="0"/>
      <w:marTop w:val="0"/>
      <w:marBottom w:val="0"/>
      <w:divBdr>
        <w:top w:val="none" w:sz="0" w:space="0" w:color="auto"/>
        <w:left w:val="none" w:sz="0" w:space="0" w:color="auto"/>
        <w:bottom w:val="none" w:sz="0" w:space="0" w:color="auto"/>
        <w:right w:val="none" w:sz="0" w:space="0" w:color="auto"/>
      </w:divBdr>
    </w:div>
    <w:div w:id="1844739005">
      <w:bodyDiv w:val="1"/>
      <w:marLeft w:val="0"/>
      <w:marRight w:val="0"/>
      <w:marTop w:val="0"/>
      <w:marBottom w:val="0"/>
      <w:divBdr>
        <w:top w:val="none" w:sz="0" w:space="0" w:color="auto"/>
        <w:left w:val="none" w:sz="0" w:space="0" w:color="auto"/>
        <w:bottom w:val="none" w:sz="0" w:space="0" w:color="auto"/>
        <w:right w:val="none" w:sz="0" w:space="0" w:color="auto"/>
      </w:divBdr>
      <w:divsChild>
        <w:div w:id="1411267314">
          <w:marLeft w:val="0"/>
          <w:marRight w:val="0"/>
          <w:marTop w:val="0"/>
          <w:marBottom w:val="0"/>
          <w:divBdr>
            <w:top w:val="none" w:sz="0" w:space="0" w:color="auto"/>
            <w:left w:val="none" w:sz="0" w:space="0" w:color="auto"/>
            <w:bottom w:val="none" w:sz="0" w:space="0" w:color="auto"/>
            <w:right w:val="none" w:sz="0" w:space="0" w:color="auto"/>
          </w:divBdr>
          <w:divsChild>
            <w:div w:id="473643781">
              <w:marLeft w:val="0"/>
              <w:marRight w:val="0"/>
              <w:marTop w:val="0"/>
              <w:marBottom w:val="0"/>
              <w:divBdr>
                <w:top w:val="none" w:sz="0" w:space="0" w:color="auto"/>
                <w:left w:val="none" w:sz="0" w:space="0" w:color="auto"/>
                <w:bottom w:val="none" w:sz="0" w:space="0" w:color="auto"/>
                <w:right w:val="none" w:sz="0" w:space="0" w:color="auto"/>
              </w:divBdr>
              <w:divsChild>
                <w:div w:id="15740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51522">
      <w:bodyDiv w:val="1"/>
      <w:marLeft w:val="0"/>
      <w:marRight w:val="0"/>
      <w:marTop w:val="0"/>
      <w:marBottom w:val="0"/>
      <w:divBdr>
        <w:top w:val="none" w:sz="0" w:space="0" w:color="auto"/>
        <w:left w:val="none" w:sz="0" w:space="0" w:color="auto"/>
        <w:bottom w:val="none" w:sz="0" w:space="0" w:color="auto"/>
        <w:right w:val="none" w:sz="0" w:space="0" w:color="auto"/>
      </w:divBdr>
    </w:div>
    <w:div w:id="1951617860">
      <w:bodyDiv w:val="1"/>
      <w:marLeft w:val="0"/>
      <w:marRight w:val="0"/>
      <w:marTop w:val="0"/>
      <w:marBottom w:val="0"/>
      <w:divBdr>
        <w:top w:val="none" w:sz="0" w:space="0" w:color="auto"/>
        <w:left w:val="none" w:sz="0" w:space="0" w:color="auto"/>
        <w:bottom w:val="none" w:sz="0" w:space="0" w:color="auto"/>
        <w:right w:val="none" w:sz="0" w:space="0" w:color="auto"/>
      </w:divBdr>
    </w:div>
    <w:div w:id="2032686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cran.r-project.org/package=goodpractice" TargetMode="External"/><Relationship Id="rId18" Type="http://schemas.openxmlformats.org/officeDocument/2006/relationships/hyperlink" Target="https://masalmon.eu/"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www.fordfoundation.org/library/reports-and-studies/roads-and-bridges-the-unseen-labor-behind-our-digital-infrastructure" TargetMode="External"/><Relationship Id="rId17" Type="http://schemas.openxmlformats.org/officeDocument/2006/relationships/hyperlink" Target="mailto:cboettig@berkeley.edu" TargetMode="External"/><Relationship Id="rId2" Type="http://schemas.openxmlformats.org/officeDocument/2006/relationships/numbering" Target="numbering.xml"/><Relationship Id="rId16" Type="http://schemas.openxmlformats.org/officeDocument/2006/relationships/hyperlink" Target="http://blog.impactstory.org/collaborating-635k-grant-improve-credit-research-software/"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meta.github.io" TargetMode="External"/><Relationship Id="rId5" Type="http://schemas.openxmlformats.org/officeDocument/2006/relationships/webSettings" Target="webSettings.xml"/><Relationship Id="rId15" Type="http://schemas.openxmlformats.org/officeDocument/2006/relationships/hyperlink" Target="https://doi.org/10.1007/3-540-45672-4_31" TargetMode="External"/><Relationship Id="rId23" Type="http://schemas.openxmlformats.org/officeDocument/2006/relationships/theme" Target="theme/theme1.xml"/><Relationship Id="rId10" Type="http://schemas.openxmlformats.org/officeDocument/2006/relationships/hyperlink" Target="https://ropensci.org/blog/2018/01/16/tidyhydat/"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opensci.org/blog/2018/04/17/author-survey/" TargetMode="External"/><Relationship Id="rId14" Type="http://schemas.openxmlformats.org/officeDocument/2006/relationships/hyperlink" Target="https://doi.org/10.1016/j.infsof.2014.05.006" TargetMode="Externa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538BF-2673-D34F-A6C3-DBD6ACED2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4008</Words>
  <Characters>22848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26803</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2</cp:revision>
  <cp:lastPrinted>2018-10-29T20:24:00Z</cp:lastPrinted>
  <dcterms:created xsi:type="dcterms:W3CDTF">2018-10-29T20:56:00Z</dcterms:created>
  <dcterms:modified xsi:type="dcterms:W3CDTF">2018-10-29T20:56:00Z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